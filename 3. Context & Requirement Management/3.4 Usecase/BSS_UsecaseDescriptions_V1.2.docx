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7A" w:rsidRPr="00FE558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Content>
        <w:p w:rsidR="00124FAE" w:rsidRPr="00FE558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FE558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FE558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FE558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FE558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FE558D" w:rsidRDefault="00EA0E67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FE558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83008038"/>
      <w:bookmarkEnd w:id="0"/>
      <w:bookmarkEnd w:id="1"/>
      <w:bookmarkEnd w:id="2"/>
      <w:bookmarkEnd w:id="3"/>
      <w:bookmarkEnd w:id="4"/>
      <w:r w:rsidRPr="00FE558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FE558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FE558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FE558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FE558D" w:rsidRDefault="00FC20E7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1708" w:type="dxa"/>
          </w:tcPr>
          <w:p w:rsidR="00554E70" w:rsidRPr="00FE558D" w:rsidRDefault="00FC20E7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  <w:tc>
          <w:tcPr>
            <w:tcW w:w="4052" w:type="dxa"/>
          </w:tcPr>
          <w:p w:rsidR="00554E70" w:rsidRPr="00FE558D" w:rsidRDefault="00FC20E7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Update usecase feature Manage News and feature Manage Question</w:t>
            </w:r>
          </w:p>
        </w:tc>
        <w:tc>
          <w:tcPr>
            <w:tcW w:w="1525" w:type="dxa"/>
          </w:tcPr>
          <w:p w:rsidR="00554E70" w:rsidRPr="00FE558D" w:rsidRDefault="00FC20E7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1.1</w:t>
            </w:r>
          </w:p>
        </w:tc>
      </w:tr>
      <w:tr w:rsidR="00FC20E7" w:rsidRPr="00FE558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FC20E7" w:rsidRDefault="00FC20E7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1708" w:type="dxa"/>
          </w:tcPr>
          <w:p w:rsidR="00FC20E7" w:rsidRDefault="00792669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20</w:t>
            </w:r>
            <w:bookmarkStart w:id="8" w:name="_GoBack"/>
            <w:bookmarkEnd w:id="8"/>
            <w:r w:rsidR="00FC20E7">
              <w:rPr>
                <w:rFonts w:cs="Times New Roman"/>
                <w:color w:val="auto"/>
                <w:sz w:val="28"/>
                <w:szCs w:val="28"/>
              </w:rPr>
              <w:t>/05/2017</w:t>
            </w:r>
          </w:p>
        </w:tc>
        <w:tc>
          <w:tcPr>
            <w:tcW w:w="4052" w:type="dxa"/>
          </w:tcPr>
          <w:p w:rsidR="00FC20E7" w:rsidRDefault="00FC20E7" w:rsidP="00FC20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Update usecase features Manage Accounts + Manage Banners + Manage Categories + Manage Examination </w:t>
            </w:r>
          </w:p>
        </w:tc>
        <w:tc>
          <w:tcPr>
            <w:tcW w:w="1525" w:type="dxa"/>
          </w:tcPr>
          <w:p w:rsidR="00FC20E7" w:rsidRDefault="00FC20E7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1.2</w:t>
            </w:r>
          </w:p>
        </w:tc>
      </w:tr>
    </w:tbl>
    <w:p w:rsidR="00554E70" w:rsidRPr="00FE558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FE558D" w:rsidRDefault="00554E70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FE558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0B6B18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E558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FE558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FE558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hyperlink w:anchor="_Toc483008038" w:history="1">
            <w:r w:rsidR="000B6B18" w:rsidRPr="002C5738">
              <w:rPr>
                <w:rStyle w:val="Hyperlink"/>
                <w:rFonts w:cs="Times New Roman"/>
              </w:rPr>
              <w:t>Revision Table</w:t>
            </w:r>
            <w:r w:rsidR="000B6B18">
              <w:rPr>
                <w:webHidden/>
              </w:rPr>
              <w:tab/>
            </w:r>
            <w:r w:rsidR="000B6B18">
              <w:rPr>
                <w:webHidden/>
              </w:rPr>
              <w:fldChar w:fldCharType="begin"/>
            </w:r>
            <w:r w:rsidR="000B6B18">
              <w:rPr>
                <w:webHidden/>
              </w:rPr>
              <w:instrText xml:space="preserve"> PAGEREF _Toc483008038 \h </w:instrText>
            </w:r>
            <w:r w:rsidR="000B6B18">
              <w:rPr>
                <w:webHidden/>
              </w:rPr>
            </w:r>
            <w:r w:rsidR="000B6B18">
              <w:rPr>
                <w:webHidden/>
              </w:rPr>
              <w:fldChar w:fldCharType="separate"/>
            </w:r>
            <w:r w:rsidR="000B6B18">
              <w:rPr>
                <w:webHidden/>
              </w:rPr>
              <w:t>1</w:t>
            </w:r>
            <w:r w:rsidR="000B6B18">
              <w:rPr>
                <w:webHidden/>
              </w:rPr>
              <w:fldChar w:fldCharType="end"/>
            </w:r>
          </w:hyperlink>
        </w:p>
        <w:p w:rsidR="000B6B18" w:rsidRDefault="000B6B18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83008039" w:history="1">
            <w:r w:rsidRPr="002C5738">
              <w:rPr>
                <w:rStyle w:val="Hyperlink"/>
                <w:rFonts w:cs="Times New Roman"/>
              </w:rPr>
              <w:t>1.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_Toc483008039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6B18" w:rsidRDefault="000B6B18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83008040" w:history="1">
            <w:r w:rsidRPr="002C5738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83008041" w:history="1">
            <w:r w:rsidRPr="002C5738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83008042" w:history="1">
            <w:r w:rsidRPr="002C5738">
              <w:rPr>
                <w:rStyle w:val="Hyperlink"/>
                <w:rFonts w:cs="Times New Roman"/>
              </w:rPr>
              <w:t>2.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</w:rPr>
              <w:t>Use case Descriptions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_Toc483008042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6B18" w:rsidRDefault="000B6B18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83008043" w:history="1">
            <w:r w:rsidRPr="002C5738">
              <w:rPr>
                <w:rStyle w:val="Hyperlink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Manage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44" w:history="1">
            <w:r w:rsidRPr="002C5738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45" w:history="1">
            <w:r w:rsidRPr="002C5738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46" w:history="1">
            <w:r w:rsidRPr="002C5738">
              <w:rPr>
                <w:rStyle w:val="Hyperlink"/>
                <w:rFonts w:cs="Times New Roman"/>
                <w:noProof/>
              </w:rPr>
              <w:t>1.3.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47" w:history="1">
            <w:r w:rsidRPr="002C5738">
              <w:rPr>
                <w:rStyle w:val="Hyperlink"/>
                <w:rFonts w:cs="Times New Roman"/>
                <w:noProof/>
              </w:rPr>
              <w:t>1.4.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Edit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48" w:history="1">
            <w:r w:rsidRPr="002C5738">
              <w:rPr>
                <w:rStyle w:val="Hyperlink"/>
                <w:rFonts w:cs="Times New Roman"/>
                <w:noProof/>
              </w:rPr>
              <w:t>1.5.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Search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49" w:history="1">
            <w:r w:rsidRPr="002C5738">
              <w:rPr>
                <w:rStyle w:val="Hyperlink"/>
                <w:rFonts w:cs="Times New Roman"/>
                <w:noProof/>
              </w:rPr>
              <w:t>1.6.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50" w:history="1">
            <w:r w:rsidRPr="002C5738">
              <w:rPr>
                <w:rStyle w:val="Hyperlink"/>
                <w:rFonts w:cs="Times New Roman"/>
                <w:noProof/>
              </w:rPr>
              <w:t>1.7.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51" w:history="1">
            <w:r w:rsidRPr="002C5738">
              <w:rPr>
                <w:rStyle w:val="Hyperlink"/>
                <w:rFonts w:cs="Times New Roman"/>
                <w:noProof/>
              </w:rPr>
              <w:t>1.8.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View list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52" w:history="1">
            <w:r w:rsidRPr="002C5738">
              <w:rPr>
                <w:rStyle w:val="Hyperlink"/>
                <w:rFonts w:cs="Times New Roman"/>
                <w:noProof/>
              </w:rPr>
              <w:t>1.9.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Authorize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53" w:history="1">
            <w:r w:rsidRPr="002C5738">
              <w:rPr>
                <w:rStyle w:val="Hyperlink"/>
                <w:rFonts w:cs="Times New Roman"/>
                <w:noProof/>
              </w:rPr>
              <w:t>1.10.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Activate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54" w:history="1">
            <w:r w:rsidRPr="002C5738">
              <w:rPr>
                <w:rStyle w:val="Hyperlink"/>
                <w:rFonts w:cs="Times New Roman"/>
                <w:noProof/>
              </w:rPr>
              <w:t>1.11.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Deactivate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83008055" w:history="1">
            <w:r w:rsidRPr="002C5738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Manage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56" w:history="1">
            <w:r w:rsidRPr="002C5738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View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57" w:history="1">
            <w:r w:rsidRPr="002C5738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Post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58" w:history="1">
            <w:r w:rsidRPr="002C5738">
              <w:rPr>
                <w:rStyle w:val="Hyperlink"/>
                <w:rFonts w:cs="Times New Roman"/>
                <w:noProof/>
              </w:rPr>
              <w:t>2.3.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View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59" w:history="1">
            <w:r w:rsidRPr="002C5738">
              <w:rPr>
                <w:rStyle w:val="Hyperlink"/>
                <w:rFonts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Edit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60" w:history="1">
            <w:r w:rsidRPr="002C5738">
              <w:rPr>
                <w:rStyle w:val="Hyperlink"/>
                <w:rFonts w:cs="Times New Roman"/>
                <w:noProof/>
              </w:rPr>
              <w:t>2.5.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Delete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61" w:history="1">
            <w:r w:rsidRPr="002C5738">
              <w:rPr>
                <w:rStyle w:val="Hyperlink"/>
                <w:rFonts w:cs="Times New Roman"/>
                <w:noProof/>
              </w:rPr>
              <w:t>2.6.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62" w:history="1">
            <w:r w:rsidRPr="002C5738">
              <w:rPr>
                <w:rStyle w:val="Hyperlink"/>
                <w:rFonts w:cs="Times New Roman"/>
                <w:noProof/>
              </w:rPr>
              <w:t>2.7.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Approve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63" w:history="1">
            <w:r w:rsidRPr="002C5738">
              <w:rPr>
                <w:rStyle w:val="Hyperlink"/>
                <w:rFonts w:cs="Times New Roman"/>
                <w:noProof/>
              </w:rPr>
              <w:t>2.8.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Deactivate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64" w:history="1">
            <w:r w:rsidRPr="002C5738">
              <w:rPr>
                <w:rStyle w:val="Hyperlink"/>
                <w:rFonts w:cs="Times New Roman"/>
                <w:noProof/>
              </w:rPr>
              <w:t>2.9.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Search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65" w:history="1">
            <w:r w:rsidRPr="002C5738">
              <w:rPr>
                <w:rStyle w:val="Hyperlink"/>
                <w:rFonts w:cs="Times New Roman"/>
                <w:noProof/>
              </w:rPr>
              <w:t>2.10.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Unpush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66" w:history="1">
            <w:r w:rsidRPr="002C5738">
              <w:rPr>
                <w:rStyle w:val="Hyperlink"/>
                <w:rFonts w:cs="Times New Roman"/>
                <w:noProof/>
              </w:rPr>
              <w:t>2.11.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Sort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67" w:history="1">
            <w:r w:rsidRPr="002C5738">
              <w:rPr>
                <w:rStyle w:val="Hyperlink"/>
                <w:rFonts w:cs="Times New Roman"/>
                <w:noProof/>
              </w:rPr>
              <w:t>2.12.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Push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68" w:history="1">
            <w:r w:rsidRPr="002C5738">
              <w:rPr>
                <w:rStyle w:val="Hyperlink"/>
                <w:rFonts w:cs="Times New Roman"/>
                <w:noProof/>
              </w:rPr>
              <w:t>2.13.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Create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69" w:history="1">
            <w:r w:rsidRPr="002C5738">
              <w:rPr>
                <w:rStyle w:val="Hyperlink"/>
                <w:rFonts w:cs="Times New Roman"/>
                <w:noProof/>
              </w:rPr>
              <w:t>2.14.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Share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83008070" w:history="1">
            <w:r w:rsidRPr="002C5738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Manage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71" w:history="1">
            <w:r w:rsidRPr="002C5738">
              <w:rPr>
                <w:rStyle w:val="Hyperlink"/>
                <w:rFonts w:cs="Times New Roman"/>
                <w:noProof/>
              </w:rPr>
              <w:t>3.1.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View individual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72" w:history="1">
            <w:r w:rsidRPr="002C5738">
              <w:rPr>
                <w:rStyle w:val="Hyperlink"/>
                <w:rFonts w:cs="Times New Roman"/>
                <w:noProof/>
              </w:rPr>
              <w:t>3.2.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Import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83008073" w:history="1">
            <w:r w:rsidRPr="002C5738">
              <w:rPr>
                <w:rStyle w:val="Hyperlink"/>
                <w:rFonts w:eastAsia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74" w:history="1">
            <w:r w:rsidRPr="002C5738">
              <w:rPr>
                <w:rStyle w:val="Hyperlink"/>
                <w:rFonts w:cs="Times New Roman"/>
                <w:noProof/>
              </w:rPr>
              <w:t>4.1.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View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75" w:history="1">
            <w:r w:rsidRPr="002C5738">
              <w:rPr>
                <w:rStyle w:val="Hyperlink"/>
                <w:rFonts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View List Categories in CMS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76" w:history="1">
            <w:r w:rsidRPr="002C5738">
              <w:rPr>
                <w:rStyle w:val="Hyperlink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Add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77" w:history="1">
            <w:r w:rsidRPr="002C5738">
              <w:rPr>
                <w:rStyle w:val="Hyperlink"/>
                <w:rFonts w:cs="Times New Roman"/>
                <w:noProof/>
              </w:rPr>
              <w:t>4.4.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Edit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78" w:history="1">
            <w:r w:rsidRPr="002C5738">
              <w:rPr>
                <w:rStyle w:val="Hyperlink"/>
                <w:rFonts w:cs="Times New Roman"/>
                <w:noProof/>
              </w:rPr>
              <w:t>4.5.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Delete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83008079" w:history="1">
            <w:r w:rsidRPr="002C5738">
              <w:rPr>
                <w:rStyle w:val="Hyperlink"/>
                <w:rFonts w:eastAsia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80" w:history="1">
            <w:r w:rsidRPr="002C5738">
              <w:rPr>
                <w:rStyle w:val="Hyperlink"/>
                <w:rFonts w:cs="Times New Roman"/>
                <w:noProof/>
              </w:rPr>
              <w:t>5.1.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Change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83008081" w:history="1">
            <w:r w:rsidRPr="002C5738">
              <w:rPr>
                <w:rStyle w:val="Hyperlink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Manage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82" w:history="1">
            <w:r w:rsidRPr="002C5738">
              <w:rPr>
                <w:rStyle w:val="Hyperlink"/>
                <w:rFonts w:cs="Times New Roman"/>
                <w:noProof/>
              </w:rPr>
              <w:t>6.1.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Create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83" w:history="1">
            <w:r w:rsidRPr="002C5738">
              <w:rPr>
                <w:rStyle w:val="Hyperlink"/>
                <w:rFonts w:cs="Times New Roman"/>
                <w:noProof/>
              </w:rPr>
              <w:t>6.2.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View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84" w:history="1">
            <w:r w:rsidRPr="002C5738">
              <w:rPr>
                <w:rStyle w:val="Hyperlink"/>
                <w:rFonts w:cs="Times New Roman"/>
                <w:noProof/>
              </w:rPr>
              <w:t>6.3.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View Banners in CMS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85" w:history="1">
            <w:r w:rsidRPr="002C5738">
              <w:rPr>
                <w:rStyle w:val="Hyperlink"/>
                <w:rFonts w:cs="Times New Roman"/>
                <w:noProof/>
              </w:rPr>
              <w:t>6.4.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Show hide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86" w:history="1">
            <w:r w:rsidRPr="002C5738">
              <w:rPr>
                <w:rStyle w:val="Hyperlink"/>
                <w:rFonts w:cs="Times New Roman"/>
                <w:noProof/>
              </w:rPr>
              <w:t>6.5.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Edit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87" w:history="1">
            <w:r w:rsidRPr="002C5738">
              <w:rPr>
                <w:rStyle w:val="Hyperlink"/>
                <w:rFonts w:cs="Times New Roman"/>
                <w:noProof/>
              </w:rPr>
              <w:t>6.6.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Delete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88" w:history="1">
            <w:r w:rsidRPr="002C5738">
              <w:rPr>
                <w:rStyle w:val="Hyperlink"/>
                <w:rFonts w:cs="Times New Roman"/>
                <w:noProof/>
              </w:rPr>
              <w:t>6.7.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Arrange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83008089" w:history="1">
            <w:r w:rsidRPr="002C5738">
              <w:rPr>
                <w:rStyle w:val="Hyperlink"/>
                <w:rFonts w:cs="Times New Roman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Manage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90" w:history="1">
            <w:r w:rsidRPr="002C5738">
              <w:rPr>
                <w:rStyle w:val="Hyperlink"/>
                <w:rFonts w:cs="Times New Roman"/>
                <w:noProof/>
              </w:rPr>
              <w:t>7.1.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Send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91" w:history="1">
            <w:r w:rsidRPr="002C5738">
              <w:rPr>
                <w:rStyle w:val="Hyperlink"/>
                <w:rFonts w:cs="Times New Roman"/>
                <w:noProof/>
              </w:rPr>
              <w:t>7.2.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Answer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92" w:history="1">
            <w:r w:rsidRPr="002C5738">
              <w:rPr>
                <w:rStyle w:val="Hyperlink"/>
                <w:rFonts w:cs="Times New Roman"/>
                <w:noProof/>
              </w:rPr>
              <w:t>7.3.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View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93" w:history="1">
            <w:r w:rsidRPr="002C5738">
              <w:rPr>
                <w:rStyle w:val="Hyperlink"/>
                <w:rFonts w:cs="Times New Roman"/>
                <w:noProof/>
              </w:rPr>
              <w:t>7.4.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Approve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83008094" w:history="1">
            <w:r w:rsidRPr="002C5738">
              <w:rPr>
                <w:rStyle w:val="Hyperlink"/>
                <w:rFonts w:cs="Times New Roman"/>
                <w:noProof/>
              </w:rPr>
              <w:t>7.5.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Search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6B18" w:rsidRDefault="000B6B18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83008095" w:history="1">
            <w:r w:rsidRPr="002C5738">
              <w:rPr>
                <w:rStyle w:val="Hyperlink"/>
                <w:rFonts w:cs="Times New Roman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2C5738">
              <w:rPr>
                <w:rStyle w:val="Hyperlink"/>
                <w:rFonts w:cs="Times New Roman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A6A" w:rsidRPr="00FE558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FE558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FE558D" w:rsidRDefault="00DF6A47" w:rsidP="00625A6A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lastRenderedPageBreak/>
        <w:br w:type="page"/>
      </w:r>
    </w:p>
    <w:p w:rsidR="00676FD4" w:rsidRPr="00FE558D" w:rsidRDefault="00990D25" w:rsidP="0094252F">
      <w:pPr>
        <w:pStyle w:val="Heading1"/>
        <w:numPr>
          <w:ilvl w:val="0"/>
          <w:numId w:val="54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9" w:name="_Toc465013492"/>
      <w:bookmarkStart w:id="10" w:name="_Toc465013662"/>
      <w:bookmarkStart w:id="11" w:name="_Toc483008039"/>
      <w:r w:rsidRPr="00FE558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9"/>
      <w:bookmarkEnd w:id="10"/>
      <w:bookmarkEnd w:id="11"/>
    </w:p>
    <w:p w:rsidR="00563885" w:rsidRPr="00FE558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2" w:name="OLE_LINK7"/>
      <w:bookmarkStart w:id="13" w:name="_Toc465013493"/>
      <w:bookmarkStart w:id="14" w:name="_Toc465013663"/>
      <w:bookmarkStart w:id="15" w:name="_Toc483008040"/>
      <w:r w:rsidRPr="00FE558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FE558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2"/>
      <w:bookmarkEnd w:id="13"/>
      <w:bookmarkEnd w:id="14"/>
      <w:bookmarkEnd w:id="15"/>
    </w:p>
    <w:p w:rsidR="00AE01EF" w:rsidRPr="00FE558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FE558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6" w:name="_Toc465013494"/>
      <w:bookmarkStart w:id="17" w:name="_Toc465013664"/>
      <w:bookmarkStart w:id="18" w:name="_Toc483008041"/>
      <w:r w:rsidRPr="00FE558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6"/>
      <w:bookmarkEnd w:id="17"/>
      <w:bookmarkEnd w:id="18"/>
    </w:p>
    <w:p w:rsidR="00701DED" w:rsidRPr="00FE558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FE558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FE558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FE558D" w:rsidRDefault="00950BCB" w:rsidP="0094252F">
      <w:pPr>
        <w:pStyle w:val="Heading1"/>
        <w:numPr>
          <w:ilvl w:val="0"/>
          <w:numId w:val="54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9" w:name="_Toc483008042"/>
      <w:r w:rsidRPr="00FE558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FE558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9"/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AF73DD" w:rsidRPr="00FE558D" w:rsidRDefault="00AF73DD" w:rsidP="0094252F">
      <w:pPr>
        <w:pStyle w:val="Heading2"/>
        <w:numPr>
          <w:ilvl w:val="1"/>
          <w:numId w:val="5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20" w:name="_Toc483008043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20"/>
    </w:p>
    <w:p w:rsidR="0095616D" w:rsidRPr="00FE558D" w:rsidRDefault="00AF73DD" w:rsidP="0094252F">
      <w:pPr>
        <w:pStyle w:val="Heading3"/>
        <w:numPr>
          <w:ilvl w:val="2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83008044"/>
      <w:r w:rsidRPr="00FE558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FE558D" w:rsidTr="00D7319E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D7319E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6E35E8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 and being in “Login CMS” page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94252F">
            <w:pPr>
              <w:numPr>
                <w:ilvl w:val="0"/>
                <w:numId w:val="2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FE558D" w:rsidRDefault="00D7319E" w:rsidP="0094252F">
            <w:pPr>
              <w:numPr>
                <w:ilvl w:val="0"/>
                <w:numId w:val="2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FE558D" w:rsidRDefault="00D7319E" w:rsidP="0094252F">
            <w:pPr>
              <w:numPr>
                <w:ilvl w:val="0"/>
                <w:numId w:val="2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94252F">
            <w:pPr>
              <w:numPr>
                <w:ilvl w:val="0"/>
                <w:numId w:val="2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compare data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FE558D" w:rsidRDefault="0095616D" w:rsidP="0094252F">
            <w:pPr>
              <w:numPr>
                <w:ilvl w:val="0"/>
                <w:numId w:val="2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="006E35E8">
              <w:rPr>
                <w:rFonts w:cs="Times New Roman"/>
                <w:color w:val="auto"/>
                <w:sz w:val="28"/>
                <w:szCs w:val="28"/>
              </w:rPr>
              <w:t>CMS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page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94252F">
            <w:pPr>
              <w:numPr>
                <w:ilvl w:val="0"/>
                <w:numId w:val="2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6E35E8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6E35E8" w:rsidRDefault="006E35E8" w:rsidP="0094252F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notifies</w:t>
            </w:r>
            <w:r w:rsidR="0095616D" w:rsidRPr="006E35E8">
              <w:rPr>
                <w:rFonts w:cs="Times New Roman"/>
                <w:color w:val="auto"/>
                <w:sz w:val="28"/>
                <w:szCs w:val="28"/>
              </w:rPr>
              <w:t xml:space="preserve"> “Incorrect account or password”.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FE558D" w:rsidRDefault="00D7319E" w:rsidP="0094252F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94252F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AF73DD" w:rsidP="0094252F">
      <w:pPr>
        <w:pStyle w:val="Heading3"/>
        <w:numPr>
          <w:ilvl w:val="2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83008045"/>
      <w:r w:rsidRPr="00FE558D">
        <w:rPr>
          <w:rFonts w:ascii="Times New Roman" w:hAnsi="Times New Roman" w:cs="Times New Roman"/>
          <w:color w:val="FF3333"/>
          <w:sz w:val="28"/>
          <w:szCs w:val="28"/>
        </w:rPr>
        <w:t>Log out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FE558D" w:rsidTr="00AB3194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AB3194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6E35E8">
              <w:rPr>
                <w:rFonts w:cs="Times New Roman"/>
                <w:color w:val="auto"/>
                <w:sz w:val="28"/>
                <w:szCs w:val="28"/>
              </w:rPr>
              <w:t>OGOUT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log-out system successfully.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Basic Flow:</w:t>
            </w:r>
          </w:p>
        </w:tc>
        <w:tc>
          <w:tcPr>
            <w:tcW w:w="6633" w:type="dxa"/>
            <w:gridSpan w:val="3"/>
          </w:tcPr>
          <w:p w:rsidR="0095616D" w:rsidRPr="006E35E8" w:rsidRDefault="006E35E8" w:rsidP="006E35E8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clicks “LOGOUT” button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6E35E8">
              <w:rPr>
                <w:rFonts w:cs="Times New Roman"/>
                <w:color w:val="auto"/>
                <w:sz w:val="28"/>
                <w:szCs w:val="28"/>
              </w:rPr>
              <w:t>shows “LOGIN” page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FE558D" w:rsidRDefault="00001A88" w:rsidP="00001A88">
      <w:pPr>
        <w:rPr>
          <w:rFonts w:cs="Times New Roman"/>
        </w:rPr>
      </w:pPr>
    </w:p>
    <w:p w:rsidR="0095616D" w:rsidRPr="00FE558D" w:rsidRDefault="00390A6A" w:rsidP="0094252F">
      <w:pPr>
        <w:pStyle w:val="Heading3"/>
        <w:numPr>
          <w:ilvl w:val="2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83008046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FE558D" w:rsidTr="00AB3194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AB3194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  <w:r w:rsidR="006E35E8">
              <w:rPr>
                <w:rFonts w:cs="Times New Roman"/>
                <w:color w:val="auto"/>
                <w:sz w:val="28"/>
                <w:szCs w:val="28"/>
              </w:rPr>
              <w:t xml:space="preserve"> and being in “Create Account” page.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6E35E8">
              <w:rPr>
                <w:rFonts w:cs="Times New Roman"/>
                <w:color w:val="auto"/>
                <w:sz w:val="28"/>
                <w:szCs w:val="28"/>
              </w:rPr>
              <w:t xml:space="preserve"> button “CREATE ACCOUNT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6E35E8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check input data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FE558D" w:rsidRDefault="006E35E8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</w:t>
            </w:r>
            <w:r>
              <w:rPr>
                <w:rFonts w:cs="Times New Roman"/>
                <w:color w:val="auto"/>
                <w:sz w:val="28"/>
                <w:szCs w:val="28"/>
              </w:rPr>
              <w:t>reate success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FE558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034C88">
              <w:rPr>
                <w:rFonts w:cs="Times New Roman"/>
                <w:color w:val="auto"/>
                <w:sz w:val="28"/>
                <w:szCs w:val="28"/>
              </w:rPr>
              <w:t xml:space="preserve"> chooses new function.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</w:t>
            </w:r>
            <w:r w:rsidR="00034C88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create new account form.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FE558D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FE558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5.System move to 404 page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94252F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94252F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390A6A" w:rsidP="0094252F">
      <w:pPr>
        <w:pStyle w:val="Heading3"/>
        <w:numPr>
          <w:ilvl w:val="2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83008047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B67361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034C88" w:rsidP="00034C88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Admin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edit</w:t>
            </w:r>
            <w:r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 of their account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034C88" w:rsidP="00034C88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034C8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Admin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click</w:t>
            </w:r>
            <w:r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“Edit”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B67361" w:rsidRPr="00FE558D" w:rsidRDefault="00034C88" w:rsidP="00034C88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has logged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 </w:t>
            </w:r>
            <w:r>
              <w:rPr>
                <w:rFonts w:cs="Times New Roman"/>
                <w:color w:val="auto"/>
                <w:sz w:val="28"/>
                <w:szCs w:val="28"/>
              </w:rPr>
              <w:t>CMS page and being in “Edit Profile” page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34C8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034C88">
              <w:rPr>
                <w:rFonts w:cs="Times New Roman"/>
                <w:color w:val="auto"/>
                <w:sz w:val="28"/>
                <w:szCs w:val="28"/>
              </w:rPr>
              <w:t xml:space="preserve"> System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 xml:space="preserve">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edit</w:t>
            </w:r>
            <w:r w:rsidR="00034C88">
              <w:rPr>
                <w:rFonts w:cs="Times New Roman"/>
                <w:color w:val="auto"/>
                <w:sz w:val="28"/>
                <w:szCs w:val="28"/>
              </w:rPr>
              <w:t>s the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account successfully.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r w:rsidR="00006821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“E</w:t>
            </w:r>
            <w:r w:rsidR="00006821">
              <w:rPr>
                <w:rFonts w:cs="Times New Roman"/>
                <w:color w:val="auto"/>
                <w:sz w:val="28"/>
                <w:szCs w:val="28"/>
              </w:rPr>
              <w:t>dit Profile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="00006821">
              <w:rPr>
                <w:rFonts w:cs="Times New Roman"/>
                <w:color w:val="auto"/>
                <w:sz w:val="28"/>
                <w:szCs w:val="28"/>
              </w:rPr>
              <w:t xml:space="preserve"> form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00682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edit</w:t>
            </w:r>
            <w:r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  <w:p w:rsidR="0095616D" w:rsidRPr="00FE558D" w:rsidRDefault="0000682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</w:t>
            </w:r>
            <w:r>
              <w:rPr>
                <w:rFonts w:cs="Times New Roman"/>
                <w:color w:val="auto"/>
                <w:sz w:val="28"/>
                <w:szCs w:val="28"/>
              </w:rPr>
              <w:t>EDIT ACCOUNT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new information into database.</w:t>
            </w:r>
          </w:p>
          <w:p w:rsidR="0095616D" w:rsidRPr="00FE558D" w:rsidRDefault="00034C88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notify “Edit Success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 </w:t>
            </w:r>
            <w:r w:rsidR="00CD3930">
              <w:rPr>
                <w:rFonts w:cs="Times New Roman"/>
                <w:color w:val="auto"/>
                <w:sz w:val="28"/>
                <w:szCs w:val="28"/>
              </w:rPr>
              <w:t>chooses other function.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CD3930">
              <w:rPr>
                <w:rFonts w:cs="Times New Roman"/>
                <w:color w:val="auto"/>
                <w:sz w:val="28"/>
                <w:szCs w:val="28"/>
              </w:rPr>
              <w:t>ystem clos</w:t>
            </w:r>
            <w:r w:rsidR="00403E35">
              <w:rPr>
                <w:rFonts w:cs="Times New Roman"/>
                <w:color w:val="auto"/>
                <w:sz w:val="28"/>
                <w:szCs w:val="28"/>
              </w:rPr>
              <w:t xml:space="preserve">es </w:t>
            </w:r>
            <w:r w:rsidR="00CD3930">
              <w:rPr>
                <w:rFonts w:cs="Times New Roman"/>
                <w:color w:val="auto"/>
                <w:sz w:val="28"/>
                <w:szCs w:val="28"/>
              </w:rPr>
              <w:t>“Edit Profile” page.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 xml:space="preserve">information: (after step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403E35" w:rsidP="00403E35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“Invalid data. Please check again”.</w:t>
            </w:r>
          </w:p>
          <w:p w:rsidR="0095616D" w:rsidRPr="00FE558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B6736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FE558D" w:rsidRDefault="00B6736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94252F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8410C4" w:rsidP="0094252F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Email is not fixed</w:t>
            </w:r>
            <w:r w:rsidR="00F62ADA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390A6A" w:rsidP="0094252F">
      <w:pPr>
        <w:pStyle w:val="Heading3"/>
        <w:numPr>
          <w:ilvl w:val="2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83008048"/>
      <w:r w:rsidRPr="00FE558D">
        <w:rPr>
          <w:rFonts w:ascii="Times New Roman" w:hAnsi="Times New Roman" w:cs="Times New Roman"/>
          <w:color w:val="FF3333"/>
          <w:sz w:val="28"/>
          <w:szCs w:val="28"/>
        </w:rPr>
        <w:t>Search account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Minh Doan </w:t>
            </w:r>
          </w:p>
        </w:tc>
      </w:tr>
      <w:tr w:rsidR="004F6277" w:rsidRPr="00FE558D" w:rsidTr="00B67361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AA17EC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AA17EC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AA17EC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Input key search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A17EC" w:rsidP="00AA17EC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dmin must in “</w:t>
            </w:r>
            <w:r>
              <w:rPr>
                <w:rFonts w:cs="Times New Roman"/>
                <w:color w:val="auto"/>
                <w:sz w:val="28"/>
                <w:szCs w:val="28"/>
              </w:rPr>
              <w:t>View List Account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page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1C5633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Success: System show accounts match with key search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382433" w:rsidP="0094252F">
            <w:pPr>
              <w:numPr>
                <w:ilvl w:val="0"/>
                <w:numId w:val="21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FE558D" w:rsidRDefault="0095616D" w:rsidP="0094252F">
            <w:pPr>
              <w:numPr>
                <w:ilvl w:val="0"/>
                <w:numId w:val="21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r w:rsidR="00382433">
              <w:rPr>
                <w:rFonts w:cs="Times New Roman"/>
                <w:color w:val="auto"/>
                <w:sz w:val="28"/>
                <w:szCs w:val="28"/>
              </w:rPr>
              <w:t>s accounts match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with key search.</w:t>
            </w:r>
          </w:p>
          <w:p w:rsidR="0095616D" w:rsidRPr="00FE558D" w:rsidRDefault="0095616D" w:rsidP="0094252F">
            <w:pPr>
              <w:numPr>
                <w:ilvl w:val="0"/>
                <w:numId w:val="21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021027" w:rsidP="0094252F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FE558D" w:rsidRDefault="00B67361" w:rsidP="0094252F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390A6A" w:rsidP="0094252F">
      <w:pPr>
        <w:pStyle w:val="Heading3"/>
        <w:numPr>
          <w:ilvl w:val="2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83008049"/>
      <w:r w:rsidRPr="00FE558D">
        <w:rPr>
          <w:rFonts w:ascii="Times New Roman" w:hAnsi="Times New Roman" w:cs="Times New Roman"/>
          <w:color w:val="FF3333"/>
          <w:sz w:val="28"/>
          <w:szCs w:val="28"/>
        </w:rPr>
        <w:t>Forget password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FE558D" w:rsidTr="00A44A65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A44A65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E57ED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Admin,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Content Admin,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Editor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,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et password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and want to receive password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E57ED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Admin, Content Admin,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Editor, Education staff.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E57ED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Admin, Content Admin,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 xml:space="preserve"> Pre-Conditions:</w:t>
            </w:r>
          </w:p>
        </w:tc>
        <w:tc>
          <w:tcPr>
            <w:tcW w:w="6813" w:type="dxa"/>
            <w:gridSpan w:val="3"/>
          </w:tcPr>
          <w:p w:rsidR="00A44A65" w:rsidRPr="00FE558D" w:rsidRDefault="00E57ED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Admin, Content Admin,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Editor, Education staff </w:t>
            </w:r>
            <w:r>
              <w:rPr>
                <w:rFonts w:cs="Times New Roman"/>
                <w:color w:val="auto"/>
                <w:sz w:val="28"/>
                <w:szCs w:val="28"/>
              </w:rPr>
              <w:t>must have an account in system and being in “Login” page.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E57ED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E57ED7">
              <w:rPr>
                <w:rFonts w:cs="Times New Roman"/>
                <w:color w:val="auto"/>
                <w:sz w:val="28"/>
                <w:szCs w:val="28"/>
              </w:rPr>
              <w:t xml:space="preserve">System Admin, Content Admin, </w:t>
            </w:r>
            <w:r w:rsidR="00E57ED7" w:rsidRPr="00FE558D">
              <w:rPr>
                <w:rFonts w:cs="Times New Roman"/>
                <w:color w:val="auto"/>
                <w:sz w:val="28"/>
                <w:szCs w:val="28"/>
              </w:rPr>
              <w:t>Editor, Education staff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E57ED7">
              <w:rPr>
                <w:rFonts w:cs="Times New Roman"/>
                <w:color w:val="auto"/>
                <w:sz w:val="28"/>
                <w:szCs w:val="28"/>
              </w:rPr>
              <w:t>receive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 xml:space="preserve"> new password successfully</w:t>
            </w:r>
            <w:r w:rsidR="00E57ED7">
              <w:rPr>
                <w:rFonts w:cs="Times New Roman"/>
                <w:color w:val="auto"/>
                <w:sz w:val="28"/>
                <w:szCs w:val="28"/>
              </w:rPr>
              <w:t xml:space="preserve"> in email.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E57ED7" w:rsidRDefault="00E57ED7" w:rsidP="0094252F">
            <w:pPr>
              <w:numPr>
                <w:ilvl w:val="0"/>
                <w:numId w:val="2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clicks “Forget Password”</w:t>
            </w:r>
            <w:r w:rsidR="00AC7A5A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A44A65" w:rsidP="0094252F">
            <w:pPr>
              <w:numPr>
                <w:ilvl w:val="0"/>
                <w:numId w:val="2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r w:rsidR="00E57ED7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94252F">
            <w:pPr>
              <w:numPr>
                <w:ilvl w:val="0"/>
                <w:numId w:val="2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input</w:t>
            </w:r>
            <w:r w:rsidR="00AC7A5A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their email.</w:t>
            </w:r>
          </w:p>
          <w:p w:rsidR="0095616D" w:rsidRPr="00FE558D" w:rsidRDefault="0095616D" w:rsidP="0094252F">
            <w:pPr>
              <w:numPr>
                <w:ilvl w:val="0"/>
                <w:numId w:val="2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</w:t>
            </w:r>
            <w:r w:rsidR="00AC7A5A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“Ok”</w:t>
            </w:r>
          </w:p>
          <w:p w:rsidR="0095616D" w:rsidRPr="00FE558D" w:rsidRDefault="0095616D" w:rsidP="0094252F">
            <w:pPr>
              <w:numPr>
                <w:ilvl w:val="0"/>
                <w:numId w:val="2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</w:t>
            </w:r>
            <w:r w:rsidR="00AC7A5A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email.</w:t>
            </w:r>
          </w:p>
          <w:p w:rsidR="0095616D" w:rsidRPr="00FE558D" w:rsidRDefault="00996AC3" w:rsidP="0094252F">
            <w:pPr>
              <w:numPr>
                <w:ilvl w:val="0"/>
                <w:numId w:val="2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send</w:t>
            </w:r>
            <w:r w:rsidR="00AC7A5A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E57ED7">
              <w:rPr>
                <w:rFonts w:cs="Times New Roman"/>
                <w:color w:val="auto"/>
                <w:sz w:val="28"/>
                <w:szCs w:val="28"/>
              </w:rPr>
              <w:t xml:space="preserve">new password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to their email.</w:t>
            </w:r>
          </w:p>
          <w:p w:rsidR="0095616D" w:rsidRPr="00FE558D" w:rsidRDefault="00AC7A5A" w:rsidP="0094252F">
            <w:pPr>
              <w:numPr>
                <w:ilvl w:val="0"/>
                <w:numId w:val="2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</w:t>
            </w:r>
            <w:r>
              <w:rPr>
                <w:rFonts w:cs="Times New Roman"/>
                <w:color w:val="auto"/>
                <w:sz w:val="28"/>
                <w:szCs w:val="28"/>
              </w:rPr>
              <w:t>Your Request Is Sent,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 w:val="28"/>
                <w:szCs w:val="28"/>
              </w:rPr>
              <w:t>Please Check Your 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mail”</w:t>
            </w:r>
          </w:p>
          <w:p w:rsidR="0095616D" w:rsidRPr="00FE558D" w:rsidRDefault="0095616D" w:rsidP="0094252F">
            <w:pPr>
              <w:numPr>
                <w:ilvl w:val="0"/>
                <w:numId w:val="2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check</w:t>
            </w:r>
            <w:r w:rsidR="00AC7A5A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their email to get password.</w:t>
            </w:r>
          </w:p>
          <w:p w:rsidR="0095616D" w:rsidRPr="00FE558D" w:rsidRDefault="0095616D" w:rsidP="0094252F">
            <w:pPr>
              <w:numPr>
                <w:ilvl w:val="0"/>
                <w:numId w:val="2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FE558D" w:rsidRDefault="00AC7A5A" w:rsidP="0094252F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Admin,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Content Admin,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</w:t>
            </w:r>
            <w:r>
              <w:rPr>
                <w:rFonts w:cs="Times New Roman"/>
                <w:color w:val="auto"/>
                <w:sz w:val="28"/>
                <w:szCs w:val="28"/>
              </w:rPr>
              <w:t>X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A44A65" w:rsidP="0094252F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FE558D" w:rsidRDefault="0095616D" w:rsidP="0094252F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F64CE1" w:rsidP="0094252F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AC7A5A" w:rsidRDefault="00021027" w:rsidP="0094252F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  <w:color w:val="auto"/>
                <w:sz w:val="28"/>
                <w:szCs w:val="28"/>
              </w:rPr>
            </w:pPr>
            <w:r w:rsidRPr="00AC7A5A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94252F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FE558D" w:rsidRDefault="007D21E2" w:rsidP="0094252F">
      <w:pPr>
        <w:pStyle w:val="Heading3"/>
        <w:numPr>
          <w:ilvl w:val="2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83008050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profile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FE558D" w:rsidTr="007D21E2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FE558D" w:rsidTr="00F84B64">
        <w:trPr>
          <w:trHeight w:val="52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F84B64">
        <w:trPr>
          <w:trHeight w:val="54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E558D" w:rsidRDefault="00AC7A5A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Content 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System Admin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E558D" w:rsidRDefault="00AC7A5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Admin,</w:t>
            </w:r>
            <w:r w:rsidR="0002634D">
              <w:rPr>
                <w:rFonts w:cs="Times New Roman"/>
                <w:color w:val="auto"/>
                <w:sz w:val="28"/>
                <w:szCs w:val="28"/>
              </w:rPr>
              <w:t xml:space="preserve"> System Admin,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Editor, Education staff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E558D" w:rsidRDefault="0002634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Content 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 xml:space="preserve">Admin,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System Admin, 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“View profile”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30E6E" w:rsidRPr="00FE558D" w:rsidRDefault="0002634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Content 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 xml:space="preserve">Admin,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System Admin, 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Editor, Education staff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must login CMS page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E558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02634D">
              <w:rPr>
                <w:rFonts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</w:t>
            </w:r>
            <w:r w:rsidR="0002634D">
              <w:rPr>
                <w:rFonts w:cs="Times New Roman"/>
                <w:color w:val="auto"/>
                <w:sz w:val="28"/>
                <w:szCs w:val="28"/>
              </w:rPr>
              <w:t xml:space="preserve">System Admin,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profile account successfully.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02634D" w:rsidRDefault="0002634D" w:rsidP="0094252F">
            <w:pPr>
              <w:numPr>
                <w:ilvl w:val="0"/>
                <w:numId w:val="33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clicks profile button.</w:t>
            </w:r>
          </w:p>
          <w:p w:rsidR="0095616D" w:rsidRPr="00FE558D" w:rsidRDefault="0095616D" w:rsidP="0094252F">
            <w:pPr>
              <w:numPr>
                <w:ilvl w:val="0"/>
                <w:numId w:val="33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show profile </w:t>
            </w:r>
            <w:r w:rsidR="0002634D">
              <w:rPr>
                <w:rFonts w:cs="Times New Roman"/>
                <w:color w:val="auto"/>
                <w:sz w:val="28"/>
                <w:szCs w:val="28"/>
              </w:rPr>
              <w:t>account form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94252F">
            <w:pPr>
              <w:numPr>
                <w:ilvl w:val="0"/>
                <w:numId w:val="33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94252F">
            <w:pPr>
              <w:numPr>
                <w:ilvl w:val="0"/>
                <w:numId w:val="35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“Can’t connect the database,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please try again”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91E8A" w:rsidP="0094252F">
      <w:pPr>
        <w:pStyle w:val="Heading3"/>
        <w:numPr>
          <w:ilvl w:val="2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83008051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list account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FE558D" w:rsidTr="00021027">
        <w:trPr>
          <w:trHeight w:val="52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021027">
        <w:trPr>
          <w:trHeight w:val="54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02634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02634D">
              <w:rPr>
                <w:rFonts w:cs="Times New Roman"/>
                <w:color w:val="auto"/>
                <w:sz w:val="28"/>
                <w:szCs w:val="28"/>
              </w:rPr>
              <w:t xml:space="preserve"> clicks “View List Account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FE558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02634D" w:rsidRDefault="0002634D" w:rsidP="0094252F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clicks Manage Account then clicks View List Account</w:t>
            </w:r>
          </w:p>
          <w:p w:rsidR="0095616D" w:rsidRPr="00FE558D" w:rsidRDefault="0095616D" w:rsidP="0094252F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FE558D" w:rsidRDefault="0095616D" w:rsidP="0094252F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94252F">
            <w:pPr>
              <w:numPr>
                <w:ilvl w:val="0"/>
                <w:numId w:val="2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91E8A" w:rsidP="0094252F">
      <w:pPr>
        <w:pStyle w:val="Heading3"/>
        <w:numPr>
          <w:ilvl w:val="2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83008052"/>
      <w:r w:rsidRPr="00FE558D">
        <w:rPr>
          <w:rFonts w:ascii="Times New Roman" w:hAnsi="Times New Roman" w:cs="Times New Roman"/>
          <w:color w:val="FF3333"/>
          <w:sz w:val="28"/>
          <w:szCs w:val="28"/>
        </w:rPr>
        <w:t>Authorize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FE558D" w:rsidTr="00950BCB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950BCB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243706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dmin </w:t>
            </w:r>
            <w:r w:rsidR="0002634D">
              <w:rPr>
                <w:rFonts w:cs="Times New Roman"/>
                <w:color w:val="auto"/>
                <w:sz w:val="28"/>
                <w:szCs w:val="28"/>
              </w:rPr>
              <w:t>login to CMS page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02634D" w:rsidRDefault="0002634D" w:rsidP="0094252F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Admin chooses account and clicks “Authorize” button.</w:t>
            </w:r>
          </w:p>
          <w:p w:rsidR="0095616D" w:rsidRPr="0002634D" w:rsidRDefault="0095616D" w:rsidP="0094252F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r w:rsidR="0002634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 form.</w:t>
            </w:r>
          </w:p>
          <w:p w:rsidR="0095616D" w:rsidRPr="00FE558D" w:rsidRDefault="00950BCB" w:rsidP="0094252F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FE558D" w:rsidRDefault="00950BCB" w:rsidP="0094252F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FE558D" w:rsidRDefault="0002634D" w:rsidP="0094252F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lastRenderedPageBreak/>
              <w:t>System saves new role of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account in system.</w:t>
            </w:r>
          </w:p>
          <w:p w:rsidR="0095616D" w:rsidRPr="00FE558D" w:rsidRDefault="00950BCB" w:rsidP="0094252F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“Authorize </w:t>
            </w:r>
            <w:r w:rsidR="00DB5F68">
              <w:rPr>
                <w:rFonts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” </w:t>
            </w:r>
          </w:p>
          <w:p w:rsidR="0095616D" w:rsidRPr="00FE558D" w:rsidRDefault="0095616D" w:rsidP="0094252F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FE558D" w:rsidRDefault="00950BCB" w:rsidP="0094252F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dmin clicks </w:t>
            </w:r>
            <w:r w:rsidR="001652B9">
              <w:rPr>
                <w:rFonts w:cs="Times New Roman"/>
                <w:color w:val="auto"/>
                <w:sz w:val="28"/>
                <w:szCs w:val="28"/>
              </w:rPr>
              <w:t xml:space="preserve">“Authorize”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button</w:t>
            </w:r>
            <w:r w:rsidR="001652B9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</w:p>
          <w:p w:rsidR="0095616D" w:rsidRPr="00FE558D" w:rsidRDefault="001652B9" w:rsidP="0094252F">
            <w:pPr>
              <w:numPr>
                <w:ilvl w:val="0"/>
                <w:numId w:val="30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closes “Authorize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form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FE558D" w:rsidRDefault="0095616D" w:rsidP="001652B9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</w:t>
            </w:r>
            <w:r w:rsidR="001652B9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  <w:r w:rsidR="001652B9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94252F">
      <w:pPr>
        <w:pStyle w:val="Heading3"/>
        <w:numPr>
          <w:ilvl w:val="2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83008053"/>
      <w:r w:rsidRPr="00FE558D">
        <w:rPr>
          <w:rFonts w:ascii="Times New Roman" w:hAnsi="Times New Roman" w:cs="Times New Roman"/>
          <w:color w:val="FF3333"/>
          <w:sz w:val="28"/>
          <w:szCs w:val="28"/>
        </w:rPr>
        <w:t>Activate account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UC-MA-10 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243706" w:rsidP="005F3BDB">
            <w:pPr>
              <w:rPr>
                <w:rFonts w:cs="Times New Roman"/>
                <w:color w:val="auto"/>
              </w:rPr>
            </w:pPr>
            <w:r w:rsidRPr="00243706">
              <w:rPr>
                <w:rFonts w:cs="Times New Roman"/>
                <w:color w:val="auto"/>
                <w:sz w:val="28"/>
              </w:rPr>
              <w:t>Minh Doan</w:t>
            </w: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243706" w:rsidP="005F3BDB">
            <w:pPr>
              <w:rPr>
                <w:rFonts w:cs="Times New Roman"/>
                <w:color w:val="auto"/>
              </w:rPr>
            </w:pPr>
            <w:r w:rsidRPr="00243706">
              <w:rPr>
                <w:rFonts w:cs="Times New Roman"/>
                <w:color w:val="auto"/>
                <w:sz w:val="28"/>
              </w:rPr>
              <w:t>18/05/2017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</w:t>
            </w:r>
            <w:r w:rsidR="001652B9">
              <w:rPr>
                <w:rFonts w:cs="Times New Roman"/>
                <w:color w:val="auto"/>
                <w:sz w:val="28"/>
                <w:szCs w:val="28"/>
              </w:rPr>
              <w:t>min activate the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User must have an account of System</w:t>
            </w:r>
            <w:r w:rsidR="001652B9">
              <w:rPr>
                <w:rFonts w:cs="Times New Roman"/>
                <w:color w:val="auto"/>
                <w:sz w:val="28"/>
                <w:szCs w:val="28"/>
              </w:rPr>
              <w:t xml:space="preserve"> Admin and being in </w:t>
            </w:r>
            <w:r w:rsidR="001652B9">
              <w:rPr>
                <w:rFonts w:cs="Times New Roman"/>
                <w:color w:val="auto"/>
                <w:sz w:val="28"/>
                <w:szCs w:val="28"/>
              </w:rPr>
              <w:lastRenderedPageBreak/>
              <w:t>the “View List Account” page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1652B9" w:rsidRDefault="00AE0962" w:rsidP="0094252F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1652B9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1652B9" w:rsidRDefault="001652B9" w:rsidP="0094252F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1652B9">
              <w:rPr>
                <w:rFonts w:cs="Times New Roman"/>
                <w:color w:val="auto"/>
                <w:sz w:val="28"/>
                <w:szCs w:val="28"/>
              </w:rPr>
              <w:t>System Admin check</w:t>
            </w:r>
            <w:r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1652B9">
              <w:rPr>
                <w:rFonts w:cs="Times New Roman"/>
                <w:color w:val="auto"/>
                <w:sz w:val="28"/>
                <w:szCs w:val="28"/>
              </w:rPr>
              <w:t xml:space="preserve"> in</w:t>
            </w:r>
            <w:r>
              <w:rPr>
                <w:rFonts w:cs="Times New Roman"/>
                <w:color w:val="auto"/>
                <w:sz w:val="28"/>
                <w:szCs w:val="28"/>
              </w:rPr>
              <w:t>to</w:t>
            </w:r>
            <w:r w:rsidRPr="001652B9">
              <w:rPr>
                <w:rFonts w:cs="Times New Roman"/>
                <w:color w:val="auto"/>
                <w:sz w:val="28"/>
                <w:szCs w:val="28"/>
              </w:rPr>
              <w:t xml:space="preserve"> “Deactive</w:t>
            </w:r>
            <w:r w:rsidR="00AE0962" w:rsidRPr="001652B9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1652B9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AE0962" w:rsidRPr="001652B9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E0962" w:rsidRPr="001652B9" w:rsidRDefault="00AE0962" w:rsidP="0094252F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1652B9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1652B9">
              <w:rPr>
                <w:rFonts w:cs="Times New Roman"/>
                <w:color w:val="auto"/>
                <w:sz w:val="28"/>
                <w:szCs w:val="28"/>
              </w:rPr>
              <w:t>tem notifies: “Activate Success</w:t>
            </w:r>
            <w:r w:rsidRPr="001652B9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AE0962" w:rsidRPr="001652B9" w:rsidRDefault="00AE0962" w:rsidP="0094252F">
            <w:pPr>
              <w:pStyle w:val="ListParagraph"/>
              <w:numPr>
                <w:ilvl w:val="0"/>
                <w:numId w:val="6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1652B9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1652B9" w:rsidRDefault="00AE0962" w:rsidP="001652B9">
            <w:p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94252F">
      <w:pPr>
        <w:pStyle w:val="Heading3"/>
        <w:numPr>
          <w:ilvl w:val="2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1" w:name="_Toc483008054"/>
      <w:r w:rsidRPr="00FE558D">
        <w:rPr>
          <w:rFonts w:ascii="Times New Roman" w:hAnsi="Times New Roman" w:cs="Times New Roman"/>
          <w:color w:val="FF3333"/>
          <w:sz w:val="28"/>
          <w:szCs w:val="28"/>
        </w:rPr>
        <w:t>Deactivate account</w:t>
      </w:r>
      <w:bookmarkEnd w:id="3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UC-MA-11 Deactivate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243706" w:rsidRDefault="00243706" w:rsidP="005F3BDB">
            <w:pPr>
              <w:rPr>
                <w:rFonts w:cs="Times New Roman"/>
                <w:color w:val="auto"/>
                <w:sz w:val="28"/>
              </w:rPr>
            </w:pPr>
            <w:r w:rsidRPr="00243706">
              <w:rPr>
                <w:rFonts w:cs="Times New Roman"/>
                <w:color w:val="auto"/>
                <w:sz w:val="28"/>
              </w:rPr>
              <w:t>Minh Doan</w:t>
            </w: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243706" w:rsidRDefault="00243706" w:rsidP="005F3BDB">
            <w:pPr>
              <w:rPr>
                <w:rFonts w:cs="Times New Roman"/>
                <w:color w:val="auto"/>
                <w:sz w:val="28"/>
              </w:rPr>
            </w:pPr>
            <w:r w:rsidRPr="00243706">
              <w:rPr>
                <w:rFonts w:cs="Times New Roman"/>
                <w:color w:val="auto"/>
                <w:sz w:val="28"/>
              </w:rPr>
              <w:t>18/05/2017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deactivate the existing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deactivate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3D455B" w:rsidP="0094252F">
            <w:pPr>
              <w:pStyle w:val="ListParagraph"/>
              <w:numPr>
                <w:ilvl w:val="0"/>
                <w:numId w:val="55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Admin login CMS page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 xml:space="preserve"> and being in the “</w:t>
            </w:r>
            <w:r>
              <w:rPr>
                <w:rFonts w:cs="Times New Roman"/>
                <w:color w:val="auto"/>
                <w:sz w:val="28"/>
                <w:szCs w:val="28"/>
              </w:rPr>
              <w:t>View List Account” page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E0962" w:rsidRPr="00FE558D" w:rsidRDefault="00AE0962" w:rsidP="0094252F">
            <w:pPr>
              <w:pStyle w:val="ListParagraph"/>
              <w:numPr>
                <w:ilvl w:val="0"/>
                <w:numId w:val="55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Account is activating.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deactivated.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94252F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</w:t>
            </w:r>
            <w:r w:rsidR="003D455B">
              <w:rPr>
                <w:rFonts w:cs="Times New Roman"/>
                <w:color w:val="auto"/>
                <w:sz w:val="28"/>
                <w:szCs w:val="28"/>
              </w:rPr>
              <w:t xml:space="preserve"> and uncheck “Deactive” button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3D455B" w:rsidRDefault="003D455B" w:rsidP="0094252F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notifies: “Deactivate success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AE0962" w:rsidRPr="00FE558D" w:rsidRDefault="003D455B" w:rsidP="0094252F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3D455B" w:rsidRDefault="00AE0962" w:rsidP="003D455B">
            <w:p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95616D" w:rsidRPr="00FE558D" w:rsidRDefault="0095616D" w:rsidP="0094252F">
      <w:pPr>
        <w:pStyle w:val="Heading2"/>
        <w:numPr>
          <w:ilvl w:val="1"/>
          <w:numId w:val="5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2" w:name="_Toc483008055"/>
      <w:r w:rsidRPr="00FE558D">
        <w:rPr>
          <w:rFonts w:ascii="Times New Roman" w:hAnsi="Times New Roman" w:cs="Times New Roman"/>
          <w:color w:val="FF3333"/>
          <w:sz w:val="32"/>
          <w:szCs w:val="32"/>
        </w:rPr>
        <w:t>Manage news</w:t>
      </w:r>
      <w:bookmarkEnd w:id="32"/>
    </w:p>
    <w:p w:rsidR="00957D59" w:rsidRPr="00FE558D" w:rsidRDefault="00957D59" w:rsidP="0094252F">
      <w:pPr>
        <w:pStyle w:val="Heading3"/>
        <w:numPr>
          <w:ilvl w:val="2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3" w:name="_Toc483008056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243706" w:rsidRPr="000D3A42" w:rsidTr="00243706">
        <w:tc>
          <w:tcPr>
            <w:tcW w:w="2294" w:type="dxa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staff, Users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staff, Users view news in the website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staff, Users access website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spacing w:before="0" w:after="0"/>
              <w:contextualSpacing/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>MF1 : Users in webpage</w:t>
            </w:r>
          </w:p>
          <w:p w:rsidR="00243706" w:rsidRPr="000D3A42" w:rsidRDefault="00243706" w:rsidP="0094252F">
            <w:pPr>
              <w:numPr>
                <w:ilvl w:val="0"/>
                <w:numId w:val="25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choose news which need view</w:t>
            </w:r>
          </w:p>
          <w:p w:rsidR="00243706" w:rsidRPr="000D3A42" w:rsidRDefault="00243706" w:rsidP="0094252F">
            <w:pPr>
              <w:numPr>
                <w:ilvl w:val="0"/>
                <w:numId w:val="25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243706" w:rsidRPr="000D3A42" w:rsidRDefault="00243706" w:rsidP="0094252F">
            <w:pPr>
              <w:numPr>
                <w:ilvl w:val="0"/>
                <w:numId w:val="25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243706" w:rsidRPr="000D3A42" w:rsidRDefault="00243706" w:rsidP="0094252F">
            <w:pPr>
              <w:numPr>
                <w:ilvl w:val="0"/>
                <w:numId w:val="25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243706" w:rsidRPr="000D3A42" w:rsidRDefault="00243706" w:rsidP="00243706">
            <w:pPr>
              <w:spacing w:before="0" w:after="0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243706" w:rsidRPr="000D3A42" w:rsidRDefault="00243706" w:rsidP="00243706">
            <w:pPr>
              <w:spacing w:before="0" w:after="0"/>
              <w:contextualSpacing/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>MF2 : Content Admin, Editor, Education staff in CMS page</w:t>
            </w:r>
          </w:p>
          <w:p w:rsidR="00243706" w:rsidRPr="000D3A42" w:rsidRDefault="00243706" w:rsidP="00243706">
            <w:pPr>
              <w:spacing w:before="0" w:after="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243706" w:rsidRPr="000D3A42" w:rsidRDefault="00243706" w:rsidP="0094252F">
            <w:pPr>
              <w:numPr>
                <w:ilvl w:val="0"/>
                <w:numId w:val="61"/>
              </w:numPr>
              <w:spacing w:before="0" w:after="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button “Manage News” &amp; click button “View News”</w:t>
            </w:r>
          </w:p>
          <w:p w:rsidR="00243706" w:rsidRPr="000D3A42" w:rsidRDefault="00243706" w:rsidP="0094252F">
            <w:pPr>
              <w:numPr>
                <w:ilvl w:val="0"/>
                <w:numId w:val="61"/>
              </w:numPr>
              <w:spacing w:before="0" w:after="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“View News” GUI</w:t>
            </w:r>
          </w:p>
          <w:p w:rsidR="00243706" w:rsidRPr="000D3A42" w:rsidRDefault="00243706" w:rsidP="0094252F">
            <w:pPr>
              <w:numPr>
                <w:ilvl w:val="0"/>
                <w:numId w:val="61"/>
              </w:numPr>
              <w:spacing w:before="0" w:after="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choose news which need view</w:t>
            </w:r>
          </w:p>
          <w:p w:rsidR="00243706" w:rsidRPr="000D3A42" w:rsidRDefault="00243706" w:rsidP="0094252F">
            <w:pPr>
              <w:numPr>
                <w:ilvl w:val="0"/>
                <w:numId w:val="61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243706" w:rsidRPr="000D3A42" w:rsidRDefault="00243706" w:rsidP="0094252F">
            <w:pPr>
              <w:numPr>
                <w:ilvl w:val="0"/>
                <w:numId w:val="61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243706" w:rsidRPr="000D3A42" w:rsidRDefault="00243706" w:rsidP="0094252F">
            <w:pPr>
              <w:numPr>
                <w:ilvl w:val="0"/>
                <w:numId w:val="61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243706" w:rsidRPr="000D3A42" w:rsidRDefault="00243706" w:rsidP="00243706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AF1 : Content Admin, Editor, Education staff </w:t>
            </w:r>
            <w:r w:rsidR="001A2923" w:rsidRPr="000D3A42">
              <w:rPr>
                <w:rFonts w:cs="Times New Roman"/>
                <w:color w:val="FF0000"/>
                <w:sz w:val="28"/>
                <w:szCs w:val="28"/>
              </w:rPr>
              <w:t>cancel</w:t>
            </w: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 view news ( After step 2 )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4"/>
              </w:num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another function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spacing w:after="160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Successful: user can view a news.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5551AB" w:rsidP="0094252F">
      <w:pPr>
        <w:pStyle w:val="Heading3"/>
        <w:numPr>
          <w:ilvl w:val="2"/>
          <w:numId w:val="71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83008057"/>
      <w:r w:rsidRPr="00FE558D">
        <w:rPr>
          <w:rFonts w:ascii="Times New Roman" w:hAnsi="Times New Roman" w:cs="Times New Roman"/>
          <w:color w:val="FF3333"/>
          <w:sz w:val="28"/>
          <w:szCs w:val="28"/>
        </w:rPr>
        <w:t>Post news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243706" w:rsidRPr="000D3A42" w:rsidTr="00243706">
        <w:tc>
          <w:tcPr>
            <w:tcW w:w="2294" w:type="dxa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post new approved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must login &amp; access CMS page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94252F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clicks button “Manage News” &amp; click button “View News”</w:t>
            </w:r>
          </w:p>
          <w:p w:rsidR="00243706" w:rsidRPr="000D3A42" w:rsidRDefault="00243706" w:rsidP="0094252F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shows “View News” GUI</w:t>
            </w:r>
          </w:p>
          <w:p w:rsidR="00243706" w:rsidRPr="000D3A42" w:rsidRDefault="00243706" w:rsidP="0094252F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choose news &amp; check “Post/Deactive”</w:t>
            </w:r>
          </w:p>
          <w:p w:rsidR="00243706" w:rsidRPr="000D3A42" w:rsidRDefault="00243706" w:rsidP="0094252F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243706" w:rsidRPr="000D3A42" w:rsidRDefault="00243706" w:rsidP="0094252F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243706" w:rsidRPr="000D3A42" w:rsidRDefault="00243706" w:rsidP="0094252F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AF1 : Content Admin </w:t>
            </w:r>
            <w:r w:rsidR="001A2923" w:rsidRPr="000D3A42">
              <w:rPr>
                <w:rFonts w:cs="Times New Roman"/>
                <w:color w:val="FF0000"/>
                <w:sz w:val="28"/>
                <w:szCs w:val="28"/>
              </w:rPr>
              <w:t>cancel</w:t>
            </w: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 post news ( After step 2 )</w:t>
            </w:r>
          </w:p>
          <w:p w:rsidR="00243706" w:rsidRPr="000D3A42" w:rsidRDefault="00243706" w:rsidP="00243706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3.Content Admin click another function</w:t>
            </w:r>
          </w:p>
          <w:p w:rsidR="00243706" w:rsidRPr="000D3A42" w:rsidRDefault="00243706" w:rsidP="00243706">
            <w:p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spacing w:after="160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clicks button “View News”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Successful: Content Admin post a news successfully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Special 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N/A</w:t>
            </w:r>
          </w:p>
        </w:tc>
      </w:tr>
    </w:tbl>
    <w:p w:rsidR="00001A88" w:rsidRPr="00FE558D" w:rsidRDefault="00001A88" w:rsidP="00957D59">
      <w:pPr>
        <w:rPr>
          <w:rFonts w:cs="Times New Roman"/>
        </w:rPr>
      </w:pPr>
    </w:p>
    <w:p w:rsidR="005551AB" w:rsidRDefault="00251BFB" w:rsidP="0094252F">
      <w:pPr>
        <w:pStyle w:val="Heading3"/>
        <w:numPr>
          <w:ilvl w:val="2"/>
          <w:numId w:val="71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5" w:name="_Toc483008058"/>
      <w:r w:rsidRPr="00FE558D">
        <w:rPr>
          <w:rFonts w:ascii="Times New Roman" w:hAnsi="Times New Roman" w:cs="Times New Roman"/>
          <w:color w:val="FF3333"/>
          <w:sz w:val="28"/>
          <w:szCs w:val="28"/>
        </w:rPr>
        <w:t>V</w:t>
      </w:r>
      <w:r w:rsidR="005551AB" w:rsidRPr="00FE558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243706" w:rsidRPr="000D3A42" w:rsidTr="00243706">
        <w:tc>
          <w:tcPr>
            <w:tcW w:w="2294" w:type="dxa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Content Admin, Editor, Education staff view draft 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must login &amp; access CMS page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94252F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button “Manage News” &amp; click button “View Draft”</w:t>
            </w:r>
          </w:p>
          <w:p w:rsidR="00243706" w:rsidRPr="000D3A42" w:rsidRDefault="00243706" w:rsidP="0094252F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“View Draft” GUI</w:t>
            </w:r>
          </w:p>
          <w:p w:rsidR="00243706" w:rsidRPr="000D3A42" w:rsidRDefault="00243706" w:rsidP="0094252F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choose draft which need view</w:t>
            </w:r>
          </w:p>
          <w:p w:rsidR="00243706" w:rsidRPr="000D3A42" w:rsidRDefault="00243706" w:rsidP="0094252F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243706" w:rsidRPr="000D3A42" w:rsidRDefault="00243706" w:rsidP="0094252F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243706" w:rsidRPr="000D3A42" w:rsidRDefault="00243706" w:rsidP="00243706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AF1 : Content Admin, Editor, Education staff </w:t>
            </w:r>
            <w:r w:rsidR="001A2923" w:rsidRPr="000D3A42">
              <w:rPr>
                <w:rFonts w:cs="Times New Roman"/>
                <w:color w:val="FF0000"/>
                <w:sz w:val="28"/>
                <w:szCs w:val="28"/>
              </w:rPr>
              <w:t>cancel</w:t>
            </w: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 view draft ( After step 2 )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ab/>
              <w:t xml:space="preserve">3. Content Admin, Editor, Education staff click 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another function</w:t>
            </w:r>
          </w:p>
          <w:p w:rsidR="00243706" w:rsidRPr="000D3A42" w:rsidRDefault="00243706" w:rsidP="00243706">
            <w:p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N/A 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must access website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Successful: Content Admin, Editor, Education staff can view a draft successfully.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001A88" w:rsidRPr="00FE558D" w:rsidRDefault="00001A88" w:rsidP="005B5AAD">
      <w:pPr>
        <w:rPr>
          <w:rFonts w:cs="Times New Roman"/>
        </w:rPr>
      </w:pPr>
    </w:p>
    <w:p w:rsidR="0095616D" w:rsidRPr="00FE558D" w:rsidRDefault="0095616D" w:rsidP="0094252F">
      <w:pPr>
        <w:pStyle w:val="Heading3"/>
        <w:numPr>
          <w:ilvl w:val="2"/>
          <w:numId w:val="71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6" w:name="_Toc483008059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draft</w:t>
      </w:r>
      <w:bookmarkEnd w:id="3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243706" w:rsidRPr="000D3A42" w:rsidTr="00243706">
        <w:tc>
          <w:tcPr>
            <w:tcW w:w="2294" w:type="dxa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7" w:name="_gjdgxs" w:colFirst="0" w:colLast="0"/>
            <w:bookmarkEnd w:id="37"/>
            <w:r w:rsidRPr="000D3A42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Content Admin, Editor, Education staff edit draft 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must login &amp; access CMS page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button “Manage News” &amp; click button “View Draft”</w:t>
            </w:r>
          </w:p>
          <w:p w:rsidR="00243706" w:rsidRPr="000D3A42" w:rsidRDefault="00243706" w:rsidP="00243706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“View Draft” GUI</w:t>
            </w:r>
          </w:p>
          <w:p w:rsidR="00243706" w:rsidRPr="000D3A42" w:rsidRDefault="00243706" w:rsidP="00243706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choose draft that to edit &amp; click button “Edit”</w:t>
            </w:r>
          </w:p>
          <w:p w:rsidR="00243706" w:rsidRPr="000D3A42" w:rsidRDefault="00243706" w:rsidP="00243706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243706" w:rsidRPr="000D3A42" w:rsidRDefault="00243706" w:rsidP="00243706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243706" w:rsidRPr="000D3A42" w:rsidRDefault="00243706" w:rsidP="00243706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Admin, Editor, Education staff click button “Edit Draft”</w:t>
            </w:r>
          </w:p>
          <w:p w:rsidR="00243706" w:rsidRPr="000D3A42" w:rsidRDefault="00243706" w:rsidP="00243706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243706" w:rsidRPr="000D3A42" w:rsidRDefault="00243706" w:rsidP="00243706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243706" w:rsidRPr="000D3A42" w:rsidRDefault="00243706" w:rsidP="00243706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End of use case. </w:t>
            </w: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>AF1 : Content Admin, Editor, Education staff cancle view draft ( After step 2 )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71"/>
              </w:num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another function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Admin, Editor, Education staff click button “Edit”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Successful: Admin, Editor, Education staff edit a draft 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successfully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251BFB" w:rsidP="0094252F">
      <w:pPr>
        <w:pStyle w:val="Heading3"/>
        <w:numPr>
          <w:ilvl w:val="2"/>
          <w:numId w:val="7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8" w:name="_Toc483008060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d</w:t>
      </w:r>
      <w:r w:rsidR="0095616D" w:rsidRPr="00FE558D">
        <w:rPr>
          <w:rFonts w:ascii="Times New Roman" w:hAnsi="Times New Roman" w:cs="Times New Roman"/>
          <w:color w:val="FF3333"/>
          <w:sz w:val="28"/>
          <w:szCs w:val="28"/>
        </w:rPr>
        <w:t>raft</w:t>
      </w:r>
      <w:bookmarkEnd w:id="3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243706" w:rsidRPr="000D3A42" w:rsidTr="00243706">
        <w:tc>
          <w:tcPr>
            <w:tcW w:w="2294" w:type="dxa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delete draft of the post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must login &amp; access CMS page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button “Manage Draft” &amp; click button “View Draft”</w:t>
            </w:r>
          </w:p>
          <w:p w:rsidR="00243706" w:rsidRPr="000D3A42" w:rsidRDefault="00243706" w:rsidP="00243706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“View Draft” GUI</w:t>
            </w:r>
          </w:p>
          <w:p w:rsidR="00243706" w:rsidRPr="000D3A42" w:rsidRDefault="00243706" w:rsidP="00243706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Content Admin, Editor, Education staff choose 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draft which need delete</w:t>
            </w:r>
          </w:p>
          <w:p w:rsidR="00243706" w:rsidRPr="000D3A42" w:rsidRDefault="00243706" w:rsidP="00243706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button “Delete”</w:t>
            </w:r>
          </w:p>
          <w:p w:rsidR="00243706" w:rsidRPr="000D3A42" w:rsidRDefault="00243706" w:rsidP="00243706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243706" w:rsidRPr="000D3A42" w:rsidRDefault="00243706" w:rsidP="00243706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243706" w:rsidRPr="000D3A42" w:rsidRDefault="00243706" w:rsidP="00243706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243706" w:rsidRPr="000D3A42" w:rsidRDefault="00243706" w:rsidP="00243706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243706" w:rsidRPr="000D3A42" w:rsidRDefault="00243706" w:rsidP="00243706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243706" w:rsidRPr="000D3A42" w:rsidRDefault="00243706" w:rsidP="00243706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 case.</w:t>
            </w:r>
          </w:p>
          <w:p w:rsidR="00243706" w:rsidRPr="000D3A42" w:rsidRDefault="00243706" w:rsidP="00243706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>AF1: Content Admin, Editor, Education staff click choose “Cancel” (after step 2)</w:t>
            </w:r>
          </w:p>
          <w:p w:rsidR="00243706" w:rsidRPr="000D3A42" w:rsidRDefault="00243706" w:rsidP="00243706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3. System back to current page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button “Delete”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Successful: Content Admin, Editor, Education staff delete a draft successful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Special 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N/A</w:t>
            </w:r>
          </w:p>
        </w:tc>
      </w:tr>
    </w:tbl>
    <w:p w:rsidR="0095616D" w:rsidRPr="00FE558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FE558D" w:rsidRDefault="0095616D" w:rsidP="0094252F">
      <w:pPr>
        <w:pStyle w:val="Heading3"/>
        <w:numPr>
          <w:ilvl w:val="2"/>
          <w:numId w:val="7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9" w:name="_Toc483008061"/>
      <w:r w:rsidRPr="00FE558D">
        <w:rPr>
          <w:rFonts w:ascii="Times New Roman" w:hAnsi="Times New Roman" w:cs="Times New Roman"/>
          <w:color w:val="FF3333"/>
          <w:sz w:val="28"/>
          <w:szCs w:val="28"/>
        </w:rPr>
        <w:t>Transfer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243706" w:rsidRPr="000D3A42" w:rsidTr="00243706">
        <w:tc>
          <w:tcPr>
            <w:tcW w:w="2294" w:type="dxa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transfer the news to approve/edit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must login &amp; access CMS page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609F5" w:rsidRDefault="00243706" w:rsidP="00243706">
            <w:pPr>
              <w:spacing w:before="0" w:after="0" w:line="240" w:lineRule="auto"/>
              <w:contextualSpacing/>
              <w:rPr>
                <w:rFonts w:cs="Times New Roman"/>
                <w:color w:val="FF0000"/>
                <w:sz w:val="28"/>
                <w:szCs w:val="28"/>
              </w:rPr>
            </w:pPr>
            <w:r w:rsidRPr="000609F5">
              <w:rPr>
                <w:rFonts w:cs="Times New Roman"/>
                <w:color w:val="FF0000"/>
                <w:sz w:val="28"/>
                <w:szCs w:val="28"/>
              </w:rPr>
              <w:t xml:space="preserve">MF1 : Content Admin/Education staff transfer draft to Editor to edit </w:t>
            </w:r>
          </w:p>
          <w:p w:rsidR="00243706" w:rsidRPr="000D3A42" w:rsidRDefault="00243706" w:rsidP="00243706">
            <w:pPr>
              <w:numPr>
                <w:ilvl w:val="0"/>
                <w:numId w:val="14"/>
              </w:numPr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</w:t>
            </w:r>
            <w:r w:rsidR="00171D51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t>Education staff click button “Manage Draft” &amp; click button “View Draft”</w:t>
            </w:r>
          </w:p>
          <w:p w:rsidR="00243706" w:rsidRPr="000D3A42" w:rsidRDefault="00243706" w:rsidP="00243706">
            <w:pPr>
              <w:numPr>
                <w:ilvl w:val="0"/>
                <w:numId w:val="14"/>
              </w:numPr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“View Draft” GUI</w:t>
            </w:r>
          </w:p>
          <w:p w:rsidR="00243706" w:rsidRPr="000D3A42" w:rsidRDefault="00171D51" w:rsidP="00243706">
            <w:pPr>
              <w:numPr>
                <w:ilvl w:val="0"/>
                <w:numId w:val="14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Education S</w:t>
            </w:r>
            <w:r w:rsidR="00243706" w:rsidRPr="000D3A42">
              <w:rPr>
                <w:rFonts w:cs="Times New Roman"/>
                <w:color w:val="auto"/>
                <w:sz w:val="28"/>
                <w:szCs w:val="28"/>
              </w:rPr>
              <w:t>taff choose a draft which need transfer.</w:t>
            </w:r>
          </w:p>
          <w:p w:rsidR="00243706" w:rsidRPr="000D3A42" w:rsidRDefault="00171D51" w:rsidP="00243706">
            <w:pPr>
              <w:numPr>
                <w:ilvl w:val="0"/>
                <w:numId w:val="14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Education S</w:t>
            </w:r>
            <w:r w:rsidR="00243706" w:rsidRPr="000D3A42">
              <w:rPr>
                <w:rFonts w:cs="Times New Roman"/>
                <w:color w:val="auto"/>
                <w:sz w:val="28"/>
                <w:szCs w:val="28"/>
              </w:rPr>
              <w:t>taff click button “Transfer”</w:t>
            </w:r>
          </w:p>
          <w:p w:rsidR="00243706" w:rsidRPr="000D3A42" w:rsidRDefault="00243706" w:rsidP="00243706">
            <w:pPr>
              <w:numPr>
                <w:ilvl w:val="0"/>
                <w:numId w:val="14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r w:rsidR="00171D51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 a list Editor.</w:t>
            </w:r>
          </w:p>
          <w:p w:rsidR="00243706" w:rsidRPr="000D3A42" w:rsidRDefault="00171D51" w:rsidP="00243706">
            <w:pPr>
              <w:numPr>
                <w:ilvl w:val="0"/>
                <w:numId w:val="14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Education S</w:t>
            </w:r>
            <w:r w:rsidR="00243706" w:rsidRPr="000D3A42">
              <w:rPr>
                <w:rFonts w:cs="Times New Roman"/>
                <w:color w:val="auto"/>
                <w:sz w:val="28"/>
                <w:szCs w:val="28"/>
              </w:rPr>
              <w:t>taff choose somebody which need transfer.</w:t>
            </w:r>
          </w:p>
          <w:p w:rsidR="00243706" w:rsidRPr="000D3A42" w:rsidRDefault="00243706" w:rsidP="00243706">
            <w:pPr>
              <w:numPr>
                <w:ilvl w:val="0"/>
                <w:numId w:val="14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button “Save”</w:t>
            </w:r>
          </w:p>
          <w:p w:rsidR="00243706" w:rsidRPr="000D3A42" w:rsidRDefault="00243706" w:rsidP="00243706">
            <w:pPr>
              <w:numPr>
                <w:ilvl w:val="0"/>
                <w:numId w:val="14"/>
              </w:num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System transfer that draft to Editor is 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chosen.</w:t>
            </w:r>
          </w:p>
          <w:p w:rsidR="00243706" w:rsidRPr="000D3A42" w:rsidRDefault="00243706" w:rsidP="00243706">
            <w:pPr>
              <w:numPr>
                <w:ilvl w:val="0"/>
                <w:numId w:val="14"/>
              </w:num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243706" w:rsidRPr="000609F5" w:rsidRDefault="00243706" w:rsidP="00243706">
            <w:pPr>
              <w:spacing w:before="0" w:after="160" w:line="240" w:lineRule="auto"/>
              <w:contextualSpacing/>
              <w:rPr>
                <w:rFonts w:cs="Times New Roman"/>
                <w:color w:val="FF0000"/>
                <w:sz w:val="28"/>
                <w:szCs w:val="28"/>
              </w:rPr>
            </w:pPr>
            <w:r w:rsidRPr="000609F5">
              <w:rPr>
                <w:rFonts w:cs="Times New Roman"/>
                <w:color w:val="FF0000"/>
                <w:sz w:val="28"/>
                <w:szCs w:val="28"/>
              </w:rPr>
              <w:t>MF2: Editor transfer draft to Content Admin approve</w:t>
            </w:r>
          </w:p>
          <w:p w:rsidR="00243706" w:rsidRPr="000D3A42" w:rsidRDefault="00243706" w:rsidP="0094252F">
            <w:pPr>
              <w:numPr>
                <w:ilvl w:val="0"/>
                <w:numId w:val="62"/>
              </w:numPr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Editor click button “Manage Draft” &amp; click button “View Draft”</w:t>
            </w:r>
          </w:p>
          <w:p w:rsidR="00243706" w:rsidRPr="000D3A42" w:rsidRDefault="00243706" w:rsidP="0094252F">
            <w:pPr>
              <w:numPr>
                <w:ilvl w:val="0"/>
                <w:numId w:val="62"/>
              </w:numPr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“View Draft” GUI</w:t>
            </w:r>
          </w:p>
          <w:p w:rsidR="00243706" w:rsidRPr="000D3A42" w:rsidRDefault="00243706" w:rsidP="0094252F">
            <w:pPr>
              <w:numPr>
                <w:ilvl w:val="0"/>
                <w:numId w:val="62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Editor choose</w:t>
            </w:r>
            <w:r w:rsidR="00171D51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 a draft which need transfer.</w:t>
            </w:r>
          </w:p>
          <w:p w:rsidR="00243706" w:rsidRPr="000D3A42" w:rsidRDefault="00243706" w:rsidP="0094252F">
            <w:pPr>
              <w:numPr>
                <w:ilvl w:val="0"/>
                <w:numId w:val="62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Editor click button “Transfer”</w:t>
            </w:r>
          </w:p>
          <w:p w:rsidR="00243706" w:rsidRPr="000D3A42" w:rsidRDefault="00243706" w:rsidP="0094252F">
            <w:pPr>
              <w:numPr>
                <w:ilvl w:val="0"/>
                <w:numId w:val="62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 System transfer that draft to Content Admin</w:t>
            </w:r>
          </w:p>
          <w:p w:rsidR="00243706" w:rsidRPr="000D3A42" w:rsidRDefault="00243706" w:rsidP="0094252F">
            <w:pPr>
              <w:numPr>
                <w:ilvl w:val="0"/>
                <w:numId w:val="62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usecase</w:t>
            </w:r>
          </w:p>
          <w:p w:rsidR="00243706" w:rsidRPr="000D3A42" w:rsidRDefault="00243706" w:rsidP="00243706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AF1 : Content Admin, Editor, Education staff </w:t>
            </w:r>
            <w:r w:rsidR="00171D51" w:rsidRPr="000D3A42">
              <w:rPr>
                <w:rFonts w:cs="Times New Roman"/>
                <w:color w:val="FF0000"/>
                <w:sz w:val="28"/>
                <w:szCs w:val="28"/>
              </w:rPr>
              <w:t>cancel</w:t>
            </w: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 transfer draft ( After step 3 )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63"/>
              </w:num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another function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>EF1: Content Admin,</w:t>
            </w:r>
            <w:r w:rsidR="00171D51">
              <w:rPr>
                <w:rFonts w:cs="Times New Roman"/>
                <w:color w:val="FF0000"/>
                <w:sz w:val="28"/>
                <w:szCs w:val="28"/>
              </w:rPr>
              <w:t xml:space="preserve"> Education staff don’t choose </w:t>
            </w:r>
            <w:r w:rsidRPr="000D3A42">
              <w:rPr>
                <w:rFonts w:cs="Times New Roman"/>
                <w:color w:val="FF0000"/>
                <w:sz w:val="28"/>
                <w:szCs w:val="28"/>
              </w:rPr>
              <w:t>Editor (after step 7)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        8. System show alert: “Please choose a member”.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        9. System back to current page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button “Transfer”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Successful: Content Admin, Editor, Education staff can transfer a draft.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Editor only transfer to Content Admin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Admin/Education staff can choose editor to transfer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4252F">
      <w:pPr>
        <w:pStyle w:val="Heading3"/>
        <w:numPr>
          <w:ilvl w:val="2"/>
          <w:numId w:val="7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0" w:name="_Toc483008062"/>
      <w:r w:rsidRPr="00FE558D">
        <w:rPr>
          <w:rFonts w:ascii="Times New Roman" w:hAnsi="Times New Roman" w:cs="Times New Roman"/>
          <w:color w:val="FF3333"/>
          <w:sz w:val="28"/>
          <w:szCs w:val="28"/>
        </w:rPr>
        <w:t>Approve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243706" w:rsidRPr="000D3A42" w:rsidTr="00243706">
        <w:tc>
          <w:tcPr>
            <w:tcW w:w="2294" w:type="dxa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UC-MN-07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approve the post from who transfer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must login &amp; access CMS page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must be connected to the internet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94252F">
            <w:pPr>
              <w:numPr>
                <w:ilvl w:val="0"/>
                <w:numId w:val="65"/>
              </w:numPr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 Content Admin click button “Manage Draft” &amp; click button “View Draft”</w:t>
            </w:r>
          </w:p>
          <w:p w:rsidR="00243706" w:rsidRPr="000D3A42" w:rsidRDefault="00243706" w:rsidP="0094252F">
            <w:pPr>
              <w:numPr>
                <w:ilvl w:val="0"/>
                <w:numId w:val="65"/>
              </w:numPr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“View Draft” GUI</w:t>
            </w:r>
          </w:p>
          <w:p w:rsidR="00243706" w:rsidRPr="000D3A42" w:rsidRDefault="00243706" w:rsidP="0094252F">
            <w:pPr>
              <w:numPr>
                <w:ilvl w:val="0"/>
                <w:numId w:val="6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choose a draft which need approve.</w:t>
            </w:r>
          </w:p>
          <w:p w:rsidR="00243706" w:rsidRPr="000D3A42" w:rsidRDefault="00243706" w:rsidP="0094252F">
            <w:pPr>
              <w:numPr>
                <w:ilvl w:val="0"/>
                <w:numId w:val="6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click button “Approve”</w:t>
            </w:r>
          </w:p>
          <w:p w:rsidR="00243706" w:rsidRPr="000D3A42" w:rsidRDefault="00243706" w:rsidP="0094252F">
            <w:pPr>
              <w:numPr>
                <w:ilvl w:val="0"/>
                <w:numId w:val="6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change status of draft into database.</w:t>
            </w:r>
          </w:p>
          <w:p w:rsidR="00243706" w:rsidRPr="000D3A42" w:rsidRDefault="00243706" w:rsidP="0094252F">
            <w:pPr>
              <w:numPr>
                <w:ilvl w:val="0"/>
                <w:numId w:val="6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AF1 : Content Admin, Editor, Education staff </w:t>
            </w:r>
            <w:r w:rsidR="00A5777E" w:rsidRPr="000D3A42">
              <w:rPr>
                <w:rFonts w:cs="Times New Roman"/>
                <w:color w:val="FF0000"/>
                <w:sz w:val="28"/>
                <w:szCs w:val="28"/>
              </w:rPr>
              <w:t>cancel</w:t>
            </w: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 transfer draft ( After step 3 )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64"/>
              </w:num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another function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click button “Approve”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A5777E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Function</w:t>
            </w:r>
            <w:r w:rsidR="00243706" w:rsidRPr="000D3A42">
              <w:rPr>
                <w:rFonts w:cs="Times New Roman"/>
                <w:color w:val="auto"/>
                <w:sz w:val="28"/>
                <w:szCs w:val="28"/>
              </w:rPr>
              <w:t xml:space="preserve"> “View News” 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Successful: Content Admin can approve a draft.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4252F">
      <w:pPr>
        <w:pStyle w:val="Heading3"/>
        <w:numPr>
          <w:ilvl w:val="2"/>
          <w:numId w:val="7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1" w:name="_Toc483008063"/>
      <w:r w:rsidRPr="00FE558D">
        <w:rPr>
          <w:rFonts w:ascii="Times New Roman" w:hAnsi="Times New Roman" w:cs="Times New Roman"/>
          <w:color w:val="FF3333"/>
          <w:sz w:val="28"/>
          <w:szCs w:val="28"/>
        </w:rPr>
        <w:t>Deactivate</w:t>
      </w:r>
      <w:r w:rsidR="00243706">
        <w:rPr>
          <w:rFonts w:ascii="Times New Roman" w:hAnsi="Times New Roman" w:cs="Times New Roman"/>
          <w:color w:val="FF3333"/>
          <w:sz w:val="28"/>
          <w:szCs w:val="28"/>
        </w:rPr>
        <w:t xml:space="preserve"> News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243706" w:rsidRPr="000D3A42" w:rsidTr="00243706">
        <w:tc>
          <w:tcPr>
            <w:tcW w:w="2294" w:type="dxa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Content Admin  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deactivate news that posted to website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must login &amp; access CMS page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94252F">
            <w:pPr>
              <w:numPr>
                <w:ilvl w:val="0"/>
                <w:numId w:val="66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clicks button “Manage News” &amp; click button “View News”</w:t>
            </w:r>
          </w:p>
          <w:p w:rsidR="00243706" w:rsidRPr="000D3A42" w:rsidRDefault="00243706" w:rsidP="0094252F">
            <w:pPr>
              <w:numPr>
                <w:ilvl w:val="0"/>
                <w:numId w:val="6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shows “View News” GUI</w:t>
            </w:r>
          </w:p>
          <w:p w:rsidR="00243706" w:rsidRPr="000D3A42" w:rsidRDefault="00243706" w:rsidP="0094252F">
            <w:pPr>
              <w:numPr>
                <w:ilvl w:val="0"/>
                <w:numId w:val="6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choose news &amp; check “Post/Deactive”</w:t>
            </w:r>
          </w:p>
          <w:p w:rsidR="00243706" w:rsidRPr="000D3A42" w:rsidRDefault="00243706" w:rsidP="0094252F">
            <w:pPr>
              <w:numPr>
                <w:ilvl w:val="0"/>
                <w:numId w:val="6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243706" w:rsidRPr="000D3A42" w:rsidRDefault="00243706" w:rsidP="0094252F">
            <w:pPr>
              <w:numPr>
                <w:ilvl w:val="0"/>
                <w:numId w:val="6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notify “Deactive successfully”</w:t>
            </w:r>
          </w:p>
          <w:p w:rsidR="00243706" w:rsidRPr="000D3A42" w:rsidRDefault="00243706" w:rsidP="0094252F">
            <w:pPr>
              <w:numPr>
                <w:ilvl w:val="0"/>
                <w:numId w:val="6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AF1 : Content Admin </w:t>
            </w:r>
            <w:r w:rsidR="007E0460" w:rsidRPr="000D3A42">
              <w:rPr>
                <w:rFonts w:cs="Times New Roman"/>
                <w:color w:val="FF0000"/>
                <w:sz w:val="28"/>
                <w:szCs w:val="28"/>
              </w:rPr>
              <w:t>cancel</w:t>
            </w: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 deactiv</w:t>
            </w:r>
            <w:r w:rsidR="007E0460">
              <w:rPr>
                <w:rFonts w:cs="Times New Roman"/>
                <w:color w:val="FF0000"/>
                <w:sz w:val="28"/>
                <w:szCs w:val="28"/>
              </w:rPr>
              <w:t>ate</w:t>
            </w: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 news ( After step 2 )</w:t>
            </w:r>
          </w:p>
          <w:p w:rsidR="00243706" w:rsidRPr="000D3A42" w:rsidRDefault="00243706" w:rsidP="00243706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3.Content Admin click another function</w:t>
            </w:r>
          </w:p>
          <w:p w:rsidR="00243706" w:rsidRPr="000D3A42" w:rsidRDefault="00243706" w:rsidP="00243706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click button “View News”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Successful: Content Admin can deactivate a news.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4252F">
      <w:pPr>
        <w:pStyle w:val="Heading3"/>
        <w:numPr>
          <w:ilvl w:val="2"/>
          <w:numId w:val="7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2" w:name="_Toc483008064"/>
      <w:r w:rsidRPr="00FE558D">
        <w:rPr>
          <w:rFonts w:ascii="Times New Roman" w:hAnsi="Times New Roman" w:cs="Times New Roman"/>
          <w:color w:val="FF3333"/>
          <w:sz w:val="28"/>
          <w:szCs w:val="28"/>
        </w:rPr>
        <w:t>Search News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243706" w:rsidRPr="000D3A42" w:rsidTr="00243706">
        <w:tc>
          <w:tcPr>
            <w:tcW w:w="2294" w:type="dxa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staff, User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staff, User search the news which they want to view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must login &amp; access CMS page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User must access website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243706" w:rsidRPr="000D3A42" w:rsidTr="00243706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760D41" w:rsidRDefault="00243706" w:rsidP="00243706">
            <w:pPr>
              <w:spacing w:after="0" w:line="240" w:lineRule="auto"/>
              <w:contextualSpacing/>
              <w:rPr>
                <w:rFonts w:cs="Times New Roman"/>
                <w:color w:val="FF0000"/>
                <w:sz w:val="28"/>
                <w:szCs w:val="28"/>
              </w:rPr>
            </w:pPr>
            <w:r w:rsidRPr="00760D41">
              <w:rPr>
                <w:rFonts w:cs="Times New Roman"/>
                <w:color w:val="FF0000"/>
                <w:sz w:val="28"/>
                <w:szCs w:val="28"/>
              </w:rPr>
              <w:t>MF1 : User search news in website</w:t>
            </w:r>
          </w:p>
          <w:p w:rsidR="00243706" w:rsidRPr="000D3A42" w:rsidRDefault="00243706" w:rsidP="0094252F">
            <w:pPr>
              <w:numPr>
                <w:ilvl w:val="0"/>
                <w:numId w:val="20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User input information need to search</w:t>
            </w:r>
          </w:p>
          <w:p w:rsidR="00243706" w:rsidRPr="000D3A42" w:rsidRDefault="00243706" w:rsidP="0094252F">
            <w:pPr>
              <w:numPr>
                <w:ilvl w:val="0"/>
                <w:numId w:val="20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User click button “Search”</w:t>
            </w:r>
          </w:p>
          <w:p w:rsidR="00243706" w:rsidRPr="000D3A42" w:rsidRDefault="00243706" w:rsidP="0094252F">
            <w:pPr>
              <w:numPr>
                <w:ilvl w:val="0"/>
                <w:numId w:val="20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243706" w:rsidRPr="000D3A42" w:rsidRDefault="00243706" w:rsidP="0094252F">
            <w:pPr>
              <w:numPr>
                <w:ilvl w:val="0"/>
                <w:numId w:val="20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243706" w:rsidRPr="00760D41" w:rsidRDefault="00243706" w:rsidP="00243706">
            <w:pPr>
              <w:spacing w:after="160" w:line="240" w:lineRule="auto"/>
              <w:contextualSpacing/>
              <w:rPr>
                <w:rFonts w:cs="Times New Roman"/>
                <w:color w:val="FF0000"/>
                <w:sz w:val="28"/>
                <w:szCs w:val="28"/>
              </w:rPr>
            </w:pPr>
            <w:r w:rsidRPr="00760D41">
              <w:rPr>
                <w:rFonts w:cs="Times New Roman"/>
                <w:color w:val="FF0000"/>
                <w:sz w:val="28"/>
                <w:szCs w:val="28"/>
              </w:rPr>
              <w:lastRenderedPageBreak/>
              <w:t>MF2 : Content Admin , Editor , Education staff search news in CMS page</w:t>
            </w:r>
          </w:p>
          <w:p w:rsidR="00243706" w:rsidRPr="000D3A42" w:rsidRDefault="00243706" w:rsidP="0094252F">
            <w:pPr>
              <w:numPr>
                <w:ilvl w:val="0"/>
                <w:numId w:val="67"/>
              </w:numPr>
              <w:spacing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Admin, Editor, Education staff input information need to search</w:t>
            </w:r>
          </w:p>
          <w:p w:rsidR="00243706" w:rsidRPr="000D3A42" w:rsidRDefault="00243706" w:rsidP="0094252F">
            <w:pPr>
              <w:numPr>
                <w:ilvl w:val="0"/>
                <w:numId w:val="67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Admin, Editor, Education staff click button “Search”</w:t>
            </w:r>
          </w:p>
          <w:p w:rsidR="00243706" w:rsidRPr="000D3A42" w:rsidRDefault="00243706" w:rsidP="0094252F">
            <w:pPr>
              <w:numPr>
                <w:ilvl w:val="0"/>
                <w:numId w:val="67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243706" w:rsidRPr="000D3A42" w:rsidRDefault="00243706" w:rsidP="0094252F">
            <w:pPr>
              <w:numPr>
                <w:ilvl w:val="0"/>
                <w:numId w:val="67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243706" w:rsidRPr="000D3A42" w:rsidRDefault="00243706" w:rsidP="00243706">
            <w:pPr>
              <w:spacing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N/A 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staff, User click button “Search”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Successful: Content Admin, Editor, Education staff, User can search information.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243706" w:rsidRDefault="00243706" w:rsidP="00243706">
      <w:pPr>
        <w:pStyle w:val="Heading3"/>
        <w:ind w:left="1170"/>
        <w:rPr>
          <w:rFonts w:ascii="Times New Roman" w:hAnsi="Times New Roman" w:cs="Times New Roman"/>
          <w:color w:val="FF3333"/>
          <w:sz w:val="28"/>
          <w:szCs w:val="28"/>
        </w:rPr>
      </w:pPr>
    </w:p>
    <w:p w:rsidR="00243706" w:rsidRPr="00243706" w:rsidRDefault="00243706" w:rsidP="00243706"/>
    <w:p w:rsidR="00243706" w:rsidRPr="00FE558D" w:rsidRDefault="00243706" w:rsidP="0094252F">
      <w:pPr>
        <w:pStyle w:val="Heading3"/>
        <w:numPr>
          <w:ilvl w:val="2"/>
          <w:numId w:val="7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3" w:name="_Toc483008065"/>
      <w:r>
        <w:rPr>
          <w:rFonts w:ascii="Times New Roman" w:hAnsi="Times New Roman" w:cs="Times New Roman"/>
          <w:color w:val="FF3333"/>
          <w:sz w:val="28"/>
          <w:szCs w:val="28"/>
        </w:rPr>
        <w:lastRenderedPageBreak/>
        <w:t>Unpush</w:t>
      </w:r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News</w:t>
      </w:r>
      <w:bookmarkEnd w:id="43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243706" w:rsidRPr="000D3A42" w:rsidTr="00243706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243706" w:rsidRPr="000D3A42" w:rsidRDefault="00171D51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>
              <w:rPr>
                <w:rFonts w:cs="Times New Roman"/>
                <w:color w:val="FFFFFF" w:themeColor="background1"/>
                <w:sz w:val="28"/>
                <w:szCs w:val="28"/>
              </w:rPr>
              <w:t>UC-MN-14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Unpush news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unpush the top news in homepage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must login &amp; access CMS page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243706" w:rsidRPr="000D3A42" w:rsidTr="00243706">
        <w:trPr>
          <w:trHeight w:val="860"/>
        </w:trPr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94252F">
            <w:pPr>
              <w:numPr>
                <w:ilvl w:val="0"/>
                <w:numId w:val="17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clicks button “Manage News” &amp; click button “View News”</w:t>
            </w:r>
          </w:p>
          <w:p w:rsidR="00243706" w:rsidRPr="000D3A42" w:rsidRDefault="00243706" w:rsidP="0094252F">
            <w:pPr>
              <w:numPr>
                <w:ilvl w:val="0"/>
                <w:numId w:val="17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shows “View News” GUI</w:t>
            </w:r>
          </w:p>
          <w:p w:rsidR="00243706" w:rsidRPr="000D3A42" w:rsidRDefault="00243706" w:rsidP="0094252F">
            <w:pPr>
              <w:numPr>
                <w:ilvl w:val="0"/>
                <w:numId w:val="17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choose news &amp; check “Push/Unpush”</w:t>
            </w:r>
          </w:p>
          <w:p w:rsidR="00243706" w:rsidRPr="000D3A42" w:rsidRDefault="00243706" w:rsidP="0094252F">
            <w:pPr>
              <w:numPr>
                <w:ilvl w:val="0"/>
                <w:numId w:val="17"/>
              </w:num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unpush</w:t>
            </w:r>
            <w:r w:rsidR="007E0460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 that news.</w:t>
            </w:r>
          </w:p>
          <w:p w:rsidR="00243706" w:rsidRPr="000D3A42" w:rsidRDefault="00243706" w:rsidP="0094252F">
            <w:pPr>
              <w:numPr>
                <w:ilvl w:val="0"/>
                <w:numId w:val="17"/>
              </w:num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243706" w:rsidRPr="000D3A42" w:rsidRDefault="00243706" w:rsidP="0094252F">
            <w:pPr>
              <w:numPr>
                <w:ilvl w:val="0"/>
                <w:numId w:val="17"/>
              </w:num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>AF1 : Content Admin cancle unpush news ( After step 2 )</w:t>
            </w:r>
          </w:p>
          <w:p w:rsidR="00243706" w:rsidRPr="000D3A42" w:rsidRDefault="00243706" w:rsidP="00243706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3.Content Admin click another function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click button “Unpush”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Successful: Content Admin can unpush news successfully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4252F">
      <w:pPr>
        <w:pStyle w:val="Heading3"/>
        <w:numPr>
          <w:ilvl w:val="2"/>
          <w:numId w:val="7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4" w:name="_Toc483008066"/>
      <w:r w:rsidRPr="00FE558D">
        <w:rPr>
          <w:rFonts w:ascii="Times New Roman" w:hAnsi="Times New Roman" w:cs="Times New Roman"/>
          <w:color w:val="FF3333"/>
          <w:sz w:val="28"/>
          <w:szCs w:val="28"/>
        </w:rPr>
        <w:t>Sort News</w:t>
      </w:r>
      <w:bookmarkEnd w:id="44"/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4252F">
      <w:pPr>
        <w:pStyle w:val="Heading3"/>
        <w:numPr>
          <w:ilvl w:val="2"/>
          <w:numId w:val="7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5" w:name="_Toc48300806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Push News</w:t>
      </w:r>
      <w:bookmarkEnd w:id="45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243706" w:rsidRPr="000D3A42" w:rsidTr="00243706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243706" w:rsidRPr="000D3A42" w:rsidRDefault="00243706" w:rsidP="00243706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push the news to the top in homepage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must login &amp; access CMS page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243706" w:rsidRPr="000D3A42" w:rsidTr="00243706">
        <w:trPr>
          <w:trHeight w:val="860"/>
        </w:trPr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94252F">
            <w:pPr>
              <w:numPr>
                <w:ilvl w:val="0"/>
                <w:numId w:val="68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clicks button “Manage News” &amp; click button “View News”</w:t>
            </w:r>
          </w:p>
          <w:p w:rsidR="00243706" w:rsidRPr="000D3A42" w:rsidRDefault="00243706" w:rsidP="0094252F">
            <w:pPr>
              <w:numPr>
                <w:ilvl w:val="0"/>
                <w:numId w:val="68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shows “View News” GUI</w:t>
            </w:r>
          </w:p>
          <w:p w:rsidR="00243706" w:rsidRPr="000D3A42" w:rsidRDefault="00243706" w:rsidP="0094252F">
            <w:pPr>
              <w:numPr>
                <w:ilvl w:val="0"/>
                <w:numId w:val="68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choose news &amp; check “Push/Unpush”</w:t>
            </w:r>
          </w:p>
          <w:p w:rsidR="00243706" w:rsidRPr="000D3A42" w:rsidRDefault="00243706" w:rsidP="0094252F">
            <w:pPr>
              <w:numPr>
                <w:ilvl w:val="0"/>
                <w:numId w:val="68"/>
              </w:num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171D51" w:rsidRPr="000D3A42">
              <w:rPr>
                <w:rFonts w:cs="Times New Roman"/>
                <w:color w:val="auto"/>
                <w:sz w:val="28"/>
                <w:szCs w:val="28"/>
              </w:rPr>
              <w:t>push</w:t>
            </w:r>
            <w:r w:rsidR="00171D51">
              <w:rPr>
                <w:rFonts w:cs="Times New Roman"/>
                <w:color w:val="auto"/>
                <w:sz w:val="28"/>
                <w:szCs w:val="28"/>
              </w:rPr>
              <w:t>es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 that news.</w:t>
            </w:r>
          </w:p>
          <w:p w:rsidR="00243706" w:rsidRPr="000D3A42" w:rsidRDefault="00243706" w:rsidP="0094252F">
            <w:pPr>
              <w:numPr>
                <w:ilvl w:val="0"/>
                <w:numId w:val="68"/>
              </w:num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243706" w:rsidRPr="000D3A42" w:rsidRDefault="00243706" w:rsidP="0094252F">
            <w:pPr>
              <w:numPr>
                <w:ilvl w:val="0"/>
                <w:numId w:val="68"/>
              </w:num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AF1 : Content Admin </w:t>
            </w:r>
            <w:r w:rsidR="00171D51" w:rsidRPr="000D3A42">
              <w:rPr>
                <w:rFonts w:cs="Times New Roman"/>
                <w:color w:val="FF0000"/>
                <w:sz w:val="28"/>
                <w:szCs w:val="28"/>
              </w:rPr>
              <w:t>cancel</w:t>
            </w: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 push news ( After step 2 )</w:t>
            </w:r>
          </w:p>
          <w:p w:rsidR="00243706" w:rsidRPr="000D3A42" w:rsidRDefault="00243706" w:rsidP="00243706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3.Content Admin click another function</w:t>
            </w:r>
          </w:p>
        </w:tc>
      </w:tr>
      <w:tr w:rsidR="00243706" w:rsidRPr="000D3A42" w:rsidTr="00243706">
        <w:trPr>
          <w:trHeight w:val="480"/>
        </w:trPr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 click button “Push”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Successful: Content Admin can push news successfully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2294" w:type="dxa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F6EC1" w:rsidP="0094252F">
      <w:pPr>
        <w:pStyle w:val="Heading3"/>
        <w:numPr>
          <w:ilvl w:val="2"/>
          <w:numId w:val="7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83008068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Create </w:t>
      </w:r>
      <w:r w:rsidR="00243706">
        <w:rPr>
          <w:rFonts w:ascii="Times New Roman" w:hAnsi="Times New Roman" w:cs="Times New Roman"/>
          <w:color w:val="FF3333"/>
          <w:sz w:val="28"/>
          <w:szCs w:val="28"/>
        </w:rPr>
        <w:t>draft</w:t>
      </w:r>
      <w:bookmarkEnd w:id="4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243706" w:rsidRPr="000D3A42" w:rsidTr="00243706">
        <w:tc>
          <w:tcPr>
            <w:tcW w:w="9016" w:type="dxa"/>
            <w:gridSpan w:val="4"/>
            <w:shd w:val="clear" w:color="auto" w:fill="FF3333"/>
          </w:tcPr>
          <w:p w:rsidR="00243706" w:rsidRPr="000D3A42" w:rsidRDefault="00243706" w:rsidP="00243706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UC-MN-12 Create Draft</w:t>
            </w:r>
          </w:p>
        </w:tc>
      </w:tr>
      <w:tr w:rsidR="00243706" w:rsidRPr="000D3A42" w:rsidTr="00243706">
        <w:trPr>
          <w:trHeight w:val="520"/>
        </w:trPr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243706" w:rsidRPr="00243706" w:rsidRDefault="00243706" w:rsidP="00243706">
            <w:pPr>
              <w:rPr>
                <w:rFonts w:cs="Times New Roman"/>
                <w:color w:val="auto"/>
                <w:sz w:val="28"/>
              </w:rPr>
            </w:pPr>
            <w:r w:rsidRPr="00243706">
              <w:rPr>
                <w:rFonts w:cs="Times New Roman"/>
                <w:color w:val="auto"/>
                <w:sz w:val="28"/>
              </w:rPr>
              <w:t>Khoi Nguyen</w:t>
            </w:r>
          </w:p>
        </w:tc>
      </w:tr>
      <w:tr w:rsidR="00243706" w:rsidRPr="000D3A42" w:rsidTr="00243706">
        <w:trPr>
          <w:trHeight w:val="540"/>
        </w:trPr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243706" w:rsidRPr="00243706" w:rsidRDefault="00243706" w:rsidP="00243706">
            <w:pPr>
              <w:rPr>
                <w:rFonts w:cs="Times New Roman"/>
                <w:color w:val="auto"/>
                <w:sz w:val="28"/>
              </w:rPr>
            </w:pPr>
            <w:r w:rsidRPr="00243706">
              <w:rPr>
                <w:rFonts w:cs="Times New Roman"/>
                <w:color w:val="auto"/>
                <w:sz w:val="28"/>
              </w:rPr>
              <w:t>18/5/2017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Content Admin, Editor, Education Staff create the news. 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Education Staff, Editor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 create news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94252F">
            <w:pPr>
              <w:pStyle w:val="ListParagraph"/>
              <w:numPr>
                <w:ilvl w:val="0"/>
                <w:numId w:val="55"/>
              </w:num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must login &amp; access to CMS page.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5"/>
              </w:num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User is being in the “Manage News” GUI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Success: News is created successfully.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t>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94252F">
            <w:pPr>
              <w:pStyle w:val="ListParagraph"/>
              <w:numPr>
                <w:ilvl w:val="0"/>
                <w:numId w:val="5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clicks create news.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Content Admin, Editor, Education Staff inputs 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 xml:space="preserve">information of news include 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Title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Short description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Select categories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clicks “Create Draft”.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System checks the adequacy of information. 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notifies: “Create news successfully”.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7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FF0000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>AF1: Content Admin, Editor , Education staff cancel create draft (after step 3)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8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 , Education staff click another fun</w:t>
            </w:r>
            <w:r>
              <w:rPr>
                <w:rFonts w:cs="Times New Roman"/>
                <w:color w:val="auto"/>
                <w:sz w:val="28"/>
                <w:szCs w:val="28"/>
              </w:rPr>
              <w:t>c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t>tion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spacing w:before="0"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Pr="000D3A42">
              <w:rPr>
                <w:rFonts w:cs="Times New Roman"/>
                <w:color w:val="FF3333"/>
                <w:sz w:val="28"/>
                <w:szCs w:val="28"/>
              </w:rPr>
              <w:t xml:space="preserve">Content Admin, Editor, Education Staff </w:t>
            </w:r>
            <w:r w:rsidRPr="000D3A42">
              <w:rPr>
                <w:rFonts w:cs="Times New Roman"/>
                <w:color w:val="FF0000"/>
                <w:sz w:val="28"/>
                <w:szCs w:val="28"/>
              </w:rPr>
              <w:t>didn’t input enough the needed information (after step 5).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8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notifies: “Information is not enough”.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8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Content Admin, Editor, Education Staff clicks “OK”.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8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243706" w:rsidRPr="000D3A42" w:rsidRDefault="00243706" w:rsidP="00243706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</w:rPr>
              <w:t>Usually</w:t>
            </w:r>
            <w:r w:rsidRPr="000D3A42">
              <w:rPr>
                <w:rFonts w:cs="Times New Roman"/>
                <w:color w:val="auto"/>
              </w:rPr>
              <w:t xml:space="preserve"> 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</w:rPr>
              <w:t>N/A</w:t>
            </w:r>
          </w:p>
        </w:tc>
      </w:tr>
    </w:tbl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243706" w:rsidRDefault="00243706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243706" w:rsidRDefault="00243706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4252F">
      <w:pPr>
        <w:pStyle w:val="Heading3"/>
        <w:numPr>
          <w:ilvl w:val="2"/>
          <w:numId w:val="7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7" w:name="_Toc483008069"/>
      <w:r w:rsidRPr="005F3BDB">
        <w:rPr>
          <w:rFonts w:ascii="Times New Roman" w:hAnsi="Times New Roman" w:cs="Times New Roman"/>
          <w:color w:val="FF3333"/>
          <w:sz w:val="28"/>
          <w:szCs w:val="28"/>
        </w:rPr>
        <w:lastRenderedPageBreak/>
        <w:t>Share news</w:t>
      </w:r>
      <w:bookmarkEnd w:id="4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243706" w:rsidRPr="000D3A42" w:rsidTr="00243706">
        <w:tc>
          <w:tcPr>
            <w:tcW w:w="9016" w:type="dxa"/>
            <w:gridSpan w:val="4"/>
            <w:shd w:val="clear" w:color="auto" w:fill="FF3333"/>
          </w:tcPr>
          <w:p w:rsidR="00243706" w:rsidRPr="000D3A42" w:rsidRDefault="00243706" w:rsidP="00243706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0D3A42">
              <w:rPr>
                <w:rFonts w:cs="Times New Roman"/>
                <w:color w:val="FFFFFF" w:themeColor="background1"/>
                <w:sz w:val="28"/>
                <w:szCs w:val="28"/>
              </w:rPr>
              <w:t>UC-MN-13 Share News</w:t>
            </w:r>
          </w:p>
        </w:tc>
      </w:tr>
      <w:tr w:rsidR="00243706" w:rsidRPr="000D3A42" w:rsidTr="00243706">
        <w:trPr>
          <w:trHeight w:val="520"/>
        </w:trPr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Khoi Nguyen</w:t>
            </w:r>
          </w:p>
        </w:tc>
      </w:tr>
      <w:tr w:rsidR="00243706" w:rsidRPr="000D3A42" w:rsidTr="00243706">
        <w:trPr>
          <w:trHeight w:val="540"/>
        </w:trPr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18/5/2017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User share news to Facebook</w:t>
            </w:r>
            <w:r>
              <w:rPr>
                <w:rFonts w:cs="Times New Roman"/>
                <w:color w:val="auto"/>
                <w:sz w:val="28"/>
                <w:szCs w:val="28"/>
              </w:rPr>
              <w:t>/Twitter/Google+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User, Facebook SDK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User click button share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User must have account Facebook</w:t>
            </w:r>
            <w:r>
              <w:rPr>
                <w:rFonts w:cs="Times New Roman"/>
                <w:color w:val="auto"/>
                <w:sz w:val="28"/>
                <w:szCs w:val="28"/>
              </w:rPr>
              <w:t>/Twitter/Google+ …</w:t>
            </w:r>
          </w:p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must be connected to internet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Success: News is shared successfully.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t>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94252F">
            <w:pPr>
              <w:pStyle w:val="ListParagraph"/>
              <w:numPr>
                <w:ilvl w:val="3"/>
                <w:numId w:val="57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User click button “Share”</w:t>
            </w:r>
          </w:p>
          <w:p w:rsidR="00243706" w:rsidRPr="000D3A42" w:rsidRDefault="00243706" w:rsidP="0094252F">
            <w:pPr>
              <w:pStyle w:val="ListParagraph"/>
              <w:numPr>
                <w:ilvl w:val="3"/>
                <w:numId w:val="57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call Facebook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/Twitter/Google+ 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t xml:space="preserve"> SDK</w:t>
            </w:r>
          </w:p>
          <w:p w:rsidR="00243706" w:rsidRPr="000D3A42" w:rsidRDefault="00243706" w:rsidP="0094252F">
            <w:pPr>
              <w:pStyle w:val="ListParagraph"/>
              <w:numPr>
                <w:ilvl w:val="3"/>
                <w:numId w:val="57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Facebook require User login</w:t>
            </w:r>
          </w:p>
          <w:p w:rsidR="00243706" w:rsidRPr="000D3A42" w:rsidRDefault="00243706" w:rsidP="0094252F">
            <w:pPr>
              <w:pStyle w:val="ListParagraph"/>
              <w:numPr>
                <w:ilvl w:val="3"/>
                <w:numId w:val="57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Facebook show “Share” UI</w:t>
            </w:r>
          </w:p>
          <w:p w:rsidR="00243706" w:rsidRPr="000D3A42" w:rsidRDefault="00243706" w:rsidP="0094252F">
            <w:pPr>
              <w:pStyle w:val="ListParagraph"/>
              <w:numPr>
                <w:ilvl w:val="3"/>
                <w:numId w:val="57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User click button “Share” on Facebook</w:t>
            </w:r>
            <w:r>
              <w:rPr>
                <w:rFonts w:cs="Times New Roman"/>
                <w:color w:val="auto"/>
                <w:sz w:val="28"/>
                <w:szCs w:val="28"/>
              </w:rPr>
              <w:t>/Twitter/Google+</w:t>
            </w:r>
          </w:p>
          <w:p w:rsidR="00243706" w:rsidRPr="000D3A42" w:rsidRDefault="00243706" w:rsidP="0094252F">
            <w:pPr>
              <w:pStyle w:val="ListParagraph"/>
              <w:numPr>
                <w:ilvl w:val="3"/>
                <w:numId w:val="57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News appear on user’s Facebook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/Twitter/Google+ </w:t>
            </w:r>
            <w:r w:rsidRPr="000D3A42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FF0000"/>
              </w:rPr>
            </w:pP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AF1: User </w:t>
            </w:r>
            <w:r w:rsidR="007E0460">
              <w:rPr>
                <w:rFonts w:cs="Times New Roman"/>
                <w:color w:val="FF0000"/>
                <w:sz w:val="28"/>
                <w:szCs w:val="28"/>
              </w:rPr>
              <w:t>cancel</w:t>
            </w:r>
            <w:r>
              <w:rPr>
                <w:rFonts w:cs="Times New Roman"/>
                <w:color w:val="FF0000"/>
                <w:sz w:val="28"/>
                <w:szCs w:val="28"/>
              </w:rPr>
              <w:t xml:space="preserve"> share news</w:t>
            </w:r>
            <w:r w:rsidRPr="000D3A42">
              <w:rPr>
                <w:rFonts w:cs="Times New Roman"/>
                <w:color w:val="FF0000"/>
                <w:sz w:val="28"/>
                <w:szCs w:val="28"/>
              </w:rPr>
              <w:t xml:space="preserve"> (after step 3)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8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243706" w:rsidRPr="000D3A42" w:rsidRDefault="00243706" w:rsidP="0094252F">
            <w:pPr>
              <w:pStyle w:val="ListParagraph"/>
              <w:numPr>
                <w:ilvl w:val="0"/>
                <w:numId w:val="58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System back to current page.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Normal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</w:rPr>
              <w:t>Usually</w:t>
            </w:r>
            <w:r w:rsidRPr="000D3A42">
              <w:rPr>
                <w:rFonts w:cs="Times New Roman"/>
                <w:color w:val="auto"/>
              </w:rPr>
              <w:t xml:space="preserve"> 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243706" w:rsidRPr="000D3A42" w:rsidTr="00243706">
        <w:tc>
          <w:tcPr>
            <w:tcW w:w="1972" w:type="dxa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 w:rsidRPr="000D3A42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243706" w:rsidRPr="000D3A42" w:rsidRDefault="00243706" w:rsidP="00243706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N/A</w:t>
            </w:r>
          </w:p>
        </w:tc>
      </w:tr>
    </w:tbl>
    <w:p w:rsidR="007C5A03" w:rsidRPr="005F3BDB" w:rsidRDefault="007C5A03" w:rsidP="005F3BDB"/>
    <w:p w:rsidR="00AF73DD" w:rsidRPr="00FE558D" w:rsidRDefault="00622DAB" w:rsidP="0094252F">
      <w:pPr>
        <w:pStyle w:val="Heading2"/>
        <w:numPr>
          <w:ilvl w:val="1"/>
          <w:numId w:val="7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8" w:name="_Toc483008070"/>
      <w:r w:rsidRPr="00FE558D">
        <w:rPr>
          <w:rFonts w:ascii="Times New Roman" w:hAnsi="Times New Roman" w:cs="Times New Roman"/>
          <w:color w:val="FF3333"/>
          <w:sz w:val="32"/>
          <w:szCs w:val="32"/>
        </w:rPr>
        <w:t>Manage examination</w:t>
      </w:r>
      <w:bookmarkEnd w:id="48"/>
    </w:p>
    <w:p w:rsidR="00622DAB" w:rsidRPr="00FE558D" w:rsidRDefault="00622DAB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83008071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9"/>
        <w:gridCol w:w="2152"/>
        <w:gridCol w:w="4119"/>
      </w:tblGrid>
      <w:tr w:rsidR="00622DAB" w:rsidRPr="00FE558D" w:rsidTr="00763264">
        <w:trPr>
          <w:trHeight w:val="5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  <w:r w:rsidR="007632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Minh Doan</w:t>
            </w:r>
          </w:p>
        </w:tc>
      </w:tr>
      <w:tr w:rsidR="000C1B60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  <w:r w:rsidR="007632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18/05/2017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4252F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3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3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83008072"/>
      <w:r w:rsidRPr="00FE558D">
        <w:rPr>
          <w:rFonts w:ascii="Times New Roman" w:hAnsi="Times New Roman" w:cs="Times New Roman"/>
          <w:color w:val="FF3333"/>
          <w:sz w:val="28"/>
          <w:szCs w:val="28"/>
        </w:rPr>
        <w:t>Import point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4252F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FE558D" w:rsidRDefault="003B0823" w:rsidP="0094252F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A0E67" w:rsidRDefault="00EA0E67" w:rsidP="0095616D">
      <w:pPr>
        <w:rPr>
          <w:rFonts w:cs="Times New Roman"/>
          <w:color w:val="auto"/>
          <w:sz w:val="28"/>
          <w:szCs w:val="28"/>
        </w:rPr>
      </w:pPr>
    </w:p>
    <w:p w:rsidR="00EA0E67" w:rsidRDefault="00EA0E67" w:rsidP="0095616D">
      <w:pPr>
        <w:rPr>
          <w:rFonts w:cs="Times New Roman"/>
          <w:color w:val="auto"/>
          <w:sz w:val="28"/>
          <w:szCs w:val="28"/>
        </w:rPr>
      </w:pPr>
    </w:p>
    <w:p w:rsidR="00EA0E67" w:rsidRDefault="00EA0E67" w:rsidP="0095616D">
      <w:pPr>
        <w:rPr>
          <w:rFonts w:cs="Times New Roman"/>
          <w:color w:val="auto"/>
          <w:sz w:val="28"/>
          <w:szCs w:val="28"/>
        </w:rPr>
      </w:pPr>
    </w:p>
    <w:p w:rsidR="00EA0E67" w:rsidRDefault="00EA0E67" w:rsidP="0095616D">
      <w:pPr>
        <w:rPr>
          <w:rFonts w:cs="Times New Roman"/>
          <w:color w:val="auto"/>
          <w:sz w:val="28"/>
          <w:szCs w:val="28"/>
        </w:rPr>
      </w:pPr>
    </w:p>
    <w:p w:rsidR="00EA0E67" w:rsidRDefault="00EA0E67" w:rsidP="0095616D">
      <w:pPr>
        <w:rPr>
          <w:rFonts w:cs="Times New Roman"/>
          <w:color w:val="auto"/>
          <w:sz w:val="28"/>
          <w:szCs w:val="28"/>
        </w:rPr>
      </w:pPr>
    </w:p>
    <w:p w:rsidR="00EA0E67" w:rsidRPr="00FE558D" w:rsidRDefault="00EA0E67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94252F">
      <w:pPr>
        <w:pStyle w:val="Heading2"/>
        <w:numPr>
          <w:ilvl w:val="1"/>
          <w:numId w:val="73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1" w:name="_Toc483008073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1"/>
    </w:p>
    <w:p w:rsidR="00622DAB" w:rsidRPr="00FE558D" w:rsidRDefault="00622DAB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2" w:name="_Toc483008074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FE558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FE558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FE558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76326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view the categories on website</w:t>
            </w:r>
          </w:p>
        </w:tc>
      </w:tr>
      <w:tr w:rsidR="004F6277" w:rsidRPr="00FE558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4252F">
            <w:pPr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Users access to </w:t>
            </w:r>
            <w:r w:rsidR="00763264">
              <w:rPr>
                <w:rFonts w:eastAsia="Times New Roman" w:cs="Times New Roman"/>
                <w:color w:val="auto"/>
                <w:sz w:val="28"/>
                <w:szCs w:val="28"/>
              </w:rPr>
              <w:t>Văn Lang Admission page</w:t>
            </w:r>
          </w:p>
          <w:p w:rsidR="0095616D" w:rsidRPr="00FE558D" w:rsidRDefault="008F0834" w:rsidP="0094252F">
            <w:pPr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763264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FE558D" w:rsidRDefault="0095616D" w:rsidP="0094252F">
            <w:pPr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E558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access to website</w:t>
            </w:r>
          </w:p>
        </w:tc>
      </w:tr>
      <w:tr w:rsidR="004F6277" w:rsidRPr="00FE558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763264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Usually </w:t>
            </w:r>
          </w:p>
        </w:tc>
      </w:tr>
      <w:tr w:rsidR="004F6277" w:rsidRPr="00FE558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622DAB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3" w:name="_Toc48300807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 xml:space="preserve">View </w:t>
      </w:r>
      <w:r w:rsidR="00763264">
        <w:rPr>
          <w:rFonts w:ascii="Times New Roman" w:hAnsi="Times New Roman" w:cs="Times New Roman"/>
          <w:color w:val="FF3333"/>
          <w:sz w:val="28"/>
          <w:szCs w:val="28"/>
        </w:rPr>
        <w:t>List Categories in CMS page</w:t>
      </w:r>
      <w:bookmarkEnd w:id="5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FE558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View </w:t>
            </w:r>
            <w:r w:rsidR="007632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List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Categories In CMS</w:t>
            </w:r>
          </w:p>
        </w:tc>
      </w:tr>
      <w:tr w:rsidR="004F6277" w:rsidRPr="00FE558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76326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18/05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/2016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76326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Admin, Editor, Education Staff</w:t>
            </w:r>
          </w:p>
        </w:tc>
      </w:tr>
      <w:tr w:rsidR="004F6277" w:rsidRPr="00FE558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763264" w:rsidP="007632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view categories 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CMS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page</w:t>
            </w:r>
          </w:p>
        </w:tc>
      </w:tr>
      <w:tr w:rsidR="004F6277" w:rsidRPr="00FE558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7632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must log in </w:t>
            </w:r>
            <w:r w:rsidR="00763264">
              <w:rPr>
                <w:rFonts w:eastAsia="Times New Roman" w:cs="Times New Roman"/>
                <w:color w:val="auto"/>
                <w:sz w:val="28"/>
                <w:szCs w:val="28"/>
              </w:rPr>
              <w:t>CMS page</w:t>
            </w:r>
            <w:r w:rsidR="008E063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and being in the CMS GUI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E063D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8E063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763264" w:rsidP="0094252F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Admin, Editor, Education Staff click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and click “</w:t>
            </w:r>
            <w:r w:rsidR="008E063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View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Categories”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5C2938" w:rsidP="0094252F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763264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</w:t>
            </w:r>
            <w:r w:rsidR="00763264">
              <w:rPr>
                <w:rFonts w:eastAsia="Times New Roman" w:cs="Times New Roman"/>
                <w:color w:val="auto"/>
                <w:sz w:val="28"/>
                <w:szCs w:val="28"/>
              </w:rPr>
              <w:t>List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Categories" </w:t>
            </w:r>
            <w:r w:rsidR="00763264">
              <w:rPr>
                <w:rFonts w:eastAsia="Times New Roman" w:cs="Times New Roman"/>
                <w:color w:val="auto"/>
                <w:sz w:val="28"/>
                <w:szCs w:val="28"/>
              </w:rPr>
              <w:t>page.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C2938" w:rsidRPr="00FE558D" w:rsidRDefault="0095616D" w:rsidP="008E063D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</w:p>
        </w:tc>
      </w:tr>
      <w:tr w:rsidR="004F6277" w:rsidRPr="00FE558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FE558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E063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Sometime</w:t>
            </w:r>
          </w:p>
        </w:tc>
      </w:tr>
      <w:tr w:rsidR="004F6277" w:rsidRPr="00FE558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B26B5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83008076"/>
      <w:r w:rsidRPr="00FE558D">
        <w:rPr>
          <w:rFonts w:ascii="Times New Roman" w:hAnsi="Times New Roman" w:cs="Times New Roman"/>
          <w:color w:val="FF3333"/>
          <w:sz w:val="28"/>
          <w:szCs w:val="28"/>
        </w:rPr>
        <w:t>Add category</w:t>
      </w:r>
      <w:bookmarkEnd w:id="5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7"/>
        <w:gridCol w:w="1938"/>
        <w:gridCol w:w="2372"/>
        <w:gridCol w:w="1973"/>
      </w:tblGrid>
      <w:tr w:rsidR="00EB26B5" w:rsidRPr="00FE558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4689A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 w:rsidR="0004689A">
              <w:rPr>
                <w:rFonts w:eastAsia="Times New Roman" w:cs="Times New Roman"/>
                <w:color w:val="auto"/>
                <w:sz w:val="28"/>
                <w:szCs w:val="28"/>
              </w:rPr>
              <w:t>8/05/2017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04689A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Admin </w:t>
            </w:r>
            <w:r w:rsidR="009F7B1F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6C3D82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="0004689A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adds new category.</w:t>
            </w:r>
          </w:p>
        </w:tc>
      </w:tr>
      <w:tr w:rsidR="006C3D82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="0004689A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94252F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04689A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FE558D" w:rsidRDefault="009F7B1F" w:rsidP="0094252F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04689A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</w:t>
            </w:r>
            <w:r w:rsidR="0004689A">
              <w:rPr>
                <w:rFonts w:eastAsia="Times New Roman" w:cs="Times New Roman"/>
                <w:color w:val="auto"/>
                <w:sz w:val="28"/>
                <w:szCs w:val="28"/>
              </w:rPr>
              <w:t>Create Categories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".</w:t>
            </w:r>
          </w:p>
          <w:p w:rsidR="0095616D" w:rsidRPr="00FE558D" w:rsidRDefault="009F7B1F" w:rsidP="0094252F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04689A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</w:t>
            </w:r>
            <w:r w:rsidR="0004689A">
              <w:rPr>
                <w:rFonts w:eastAsia="Times New Roman" w:cs="Times New Roman"/>
                <w:color w:val="auto"/>
                <w:sz w:val="28"/>
                <w:szCs w:val="28"/>
              </w:rPr>
              <w:t>Create Categories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 GUI.</w:t>
            </w:r>
          </w:p>
          <w:p w:rsidR="0095616D" w:rsidRPr="00FE558D" w:rsidRDefault="009F7B1F" w:rsidP="0094252F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FE558D" w:rsidRDefault="009F7B1F" w:rsidP="0094252F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</w:t>
            </w:r>
            <w:r w:rsidR="0004689A">
              <w:rPr>
                <w:rFonts w:eastAsia="Times New Roman" w:cs="Times New Roman"/>
                <w:color w:val="auto"/>
                <w:sz w:val="28"/>
                <w:szCs w:val="28"/>
              </w:rPr>
              <w:t>CREATE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  <w:r w:rsidR="0004689A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button.</w:t>
            </w:r>
          </w:p>
          <w:p w:rsidR="0095616D" w:rsidRPr="00FE558D" w:rsidRDefault="009F7B1F" w:rsidP="0094252F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9F7B1F" w:rsidP="0094252F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</w:t>
            </w:r>
            <w:r w:rsidR="0004689A">
              <w:rPr>
                <w:rFonts w:eastAsia="Times New Roman" w:cs="Times New Roman"/>
                <w:color w:val="auto"/>
                <w:sz w:val="28"/>
                <w:szCs w:val="28"/>
              </w:rPr>
              <w:t>information of new category.</w:t>
            </w:r>
          </w:p>
          <w:p w:rsidR="0095616D" w:rsidRPr="00FE558D" w:rsidRDefault="009F7B1F" w:rsidP="0094252F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</w:t>
            </w:r>
            <w:r w:rsidR="0079341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empty information (after step 5</w:t>
            </w:r>
            <w:r w:rsidR="00F17F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79341D" w:rsidRDefault="0079341D" w:rsidP="0079341D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notifies “Invalid data. Please check again”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EF2: Input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79341D" w:rsidRDefault="006C3D82" w:rsidP="0079341D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 w:rsidR="0079341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notifies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r w:rsidR="0079341D">
              <w:rPr>
                <w:rFonts w:eastAsia="Times New Roman" w:cs="Times New Roman"/>
                <w:color w:val="auto"/>
                <w:sz w:val="28"/>
                <w:szCs w:val="28"/>
              </w:rPr>
              <w:t>Invalid data. Please check again”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79341D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79341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</w:t>
            </w:r>
            <w:r w:rsidR="0079341D">
              <w:rPr>
                <w:rFonts w:eastAsia="Times New Roman" w:cs="Times New Roman"/>
                <w:color w:val="auto"/>
                <w:sz w:val="28"/>
                <w:szCs w:val="28"/>
              </w:rPr>
              <w:t>CREATE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button.</w:t>
            </w:r>
          </w:p>
        </w:tc>
      </w:tr>
      <w:tr w:rsidR="006C3D82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5" w:name="_Toc483008077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category</w:t>
      </w:r>
      <w:bookmarkEnd w:id="5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8"/>
        <w:gridCol w:w="2184"/>
        <w:gridCol w:w="4118"/>
      </w:tblGrid>
      <w:tr w:rsidR="00E350E1" w:rsidRPr="00FE558D" w:rsidTr="00956F27">
        <w:trPr>
          <w:trHeight w:val="7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  <w:r w:rsidR="00956F2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Minh Doan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  <w:r w:rsidR="00956F2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18/05/2017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="00956F2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</w:t>
            </w:r>
          </w:p>
        </w:tc>
      </w:tr>
      <w:tr w:rsidR="00F17F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F2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edits information of category.</w:t>
            </w:r>
          </w:p>
        </w:tc>
      </w:tr>
      <w:tr w:rsidR="00F17F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F2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must log in </w:t>
            </w:r>
          </w:p>
          <w:p w:rsidR="0095616D" w:rsidRPr="00FE558D" w:rsidRDefault="00407D8B" w:rsidP="00616986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F2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ing in the </w:t>
            </w:r>
            <w:r w:rsidR="00616986">
              <w:rPr>
                <w:rFonts w:eastAsia="Times New Roman" w:cs="Times New Roman"/>
                <w:color w:val="auto"/>
                <w:sz w:val="28"/>
                <w:szCs w:val="28"/>
              </w:rPr>
              <w:t>“View Categories” GUI.</w:t>
            </w:r>
          </w:p>
        </w:tc>
      </w:tr>
      <w:tr w:rsidR="00F17F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3D6D0E" w:rsidRPr="00FE558D" w:rsidRDefault="00616986" w:rsidP="0094252F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3D6D0E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chooses category </w:t>
            </w:r>
          </w:p>
          <w:p w:rsidR="0095616D" w:rsidRPr="00FE558D" w:rsidRDefault="00616986" w:rsidP="0094252F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"Edit" button.</w:t>
            </w:r>
          </w:p>
          <w:p w:rsidR="0095616D" w:rsidRPr="00FE558D" w:rsidRDefault="00F17F8B" w:rsidP="0094252F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616986">
              <w:rPr>
                <w:rFonts w:eastAsia="Times New Roman" w:cs="Times New Roman"/>
                <w:color w:val="auto"/>
                <w:sz w:val="28"/>
                <w:szCs w:val="28"/>
              </w:rPr>
              <w:t>s "Edit Categories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 GUI.</w:t>
            </w:r>
          </w:p>
          <w:p w:rsidR="0095616D" w:rsidRPr="00FE558D" w:rsidRDefault="00616986" w:rsidP="0094252F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edits information of category.</w:t>
            </w:r>
          </w:p>
          <w:p w:rsidR="0095616D" w:rsidRPr="00FE558D" w:rsidRDefault="00616986" w:rsidP="0094252F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EDIT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F17F8B" w:rsidP="0094252F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F17F8B" w:rsidP="0094252F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FE558D" w:rsidRDefault="0095616D" w:rsidP="0094252F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FE558D" w:rsidRDefault="00616986" w:rsidP="0094252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choose other function.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203155" w:rsidRDefault="00203155" w:rsidP="00203155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Invalid input, please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check again”</w:t>
            </w:r>
          </w:p>
        </w:tc>
      </w:tr>
      <w:tr w:rsidR="00F17F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203155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“Edit” button.</w:t>
            </w:r>
          </w:p>
        </w:tc>
      </w:tr>
      <w:tr w:rsidR="00F17F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6" w:name="_Toc48300807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5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5"/>
        <w:gridCol w:w="2021"/>
        <w:gridCol w:w="4124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  <w:r w:rsidR="00203155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Minh Doan</w:t>
            </w:r>
          </w:p>
        </w:tc>
      </w:tr>
      <w:tr w:rsidR="00407D8B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  <w:r w:rsidR="00203155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18/05/2017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203155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07D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203155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deletes information of category.</w:t>
            </w:r>
          </w:p>
        </w:tc>
      </w:tr>
      <w:tr w:rsidR="00407D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203155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must log 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FE558D" w:rsidRDefault="00203155" w:rsidP="0020315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Admin being in the “List Categories” GUI.</w:t>
            </w:r>
          </w:p>
        </w:tc>
      </w:tr>
      <w:tr w:rsidR="00407D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FE558D" w:rsidRDefault="00E0608E" w:rsidP="0094252F">
            <w:pPr>
              <w:pStyle w:val="ListParagraph"/>
              <w:numPr>
                <w:ilvl w:val="1"/>
                <w:numId w:val="36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FE558D" w:rsidRDefault="00E0608E" w:rsidP="0094252F">
            <w:pPr>
              <w:pStyle w:val="ListParagraph"/>
              <w:numPr>
                <w:ilvl w:val="1"/>
                <w:numId w:val="36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FE558D" w:rsidRDefault="00E0608E" w:rsidP="0094252F">
            <w:pPr>
              <w:pStyle w:val="ListParagraph"/>
              <w:numPr>
                <w:ilvl w:val="1"/>
                <w:numId w:val="36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</w:t>
            </w:r>
            <w:r w:rsidR="00203155">
              <w:rPr>
                <w:rFonts w:eastAsia="Times New Roman" w:cs="Times New Roman"/>
                <w:color w:val="auto"/>
                <w:sz w:val="28"/>
                <w:szCs w:val="28"/>
              </w:rPr>
              <w:t>YES!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| C</w:t>
            </w:r>
            <w:r w:rsidR="00203155">
              <w:rPr>
                <w:rFonts w:eastAsia="Times New Roman" w:cs="Times New Roman"/>
                <w:color w:val="auto"/>
                <w:sz w:val="28"/>
                <w:szCs w:val="28"/>
              </w:rPr>
              <w:t>ANCEL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E0608E" w:rsidRPr="00FE558D" w:rsidRDefault="00407D8B" w:rsidP="0094252F">
            <w:pPr>
              <w:pStyle w:val="ListParagraph"/>
              <w:numPr>
                <w:ilvl w:val="1"/>
                <w:numId w:val="36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203155">
              <w:rPr>
                <w:rFonts w:eastAsia="Times New Roman" w:cs="Times New Roman"/>
                <w:color w:val="auto"/>
                <w:sz w:val="28"/>
                <w:szCs w:val="28"/>
              </w:rPr>
              <w:t>clicks “YES!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407D8B" w:rsidRPr="00FE558D" w:rsidRDefault="00407D8B" w:rsidP="0094252F">
            <w:pPr>
              <w:pStyle w:val="ListParagraph"/>
              <w:numPr>
                <w:ilvl w:val="1"/>
                <w:numId w:val="36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FE558D" w:rsidRDefault="00407D8B" w:rsidP="0094252F">
            <w:pPr>
              <w:pStyle w:val="ListParagraph"/>
              <w:numPr>
                <w:ilvl w:val="1"/>
                <w:numId w:val="36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FE558D" w:rsidRDefault="00407D8B" w:rsidP="0094252F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AF1: </w:t>
            </w:r>
            <w:r w:rsidR="00203155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Content Admin 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cancels (after step 3)</w:t>
            </w:r>
          </w:p>
          <w:p w:rsidR="0095616D" w:rsidRDefault="00203155" w:rsidP="0094252F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203155">
              <w:rPr>
                <w:rFonts w:eastAsia="Times New Roman" w:cs="Times New Roman"/>
                <w:color w:val="auto"/>
                <w:sz w:val="28"/>
                <w:szCs w:val="28"/>
              </w:rPr>
              <w:t>Content Admin clicks “CANCEL” button.</w:t>
            </w:r>
          </w:p>
          <w:p w:rsidR="00203155" w:rsidRPr="00203155" w:rsidRDefault="00203155" w:rsidP="0094252F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backs to “List Categories” GUI</w:t>
            </w:r>
          </w:p>
          <w:p w:rsidR="00203155" w:rsidRPr="00FE558D" w:rsidRDefault="00203155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186E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07D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94252F">
      <w:pPr>
        <w:pStyle w:val="Heading2"/>
        <w:numPr>
          <w:ilvl w:val="1"/>
          <w:numId w:val="73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7" w:name="_Toc483008079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t>Manage languages</w:t>
      </w:r>
      <w:bookmarkEnd w:id="57"/>
    </w:p>
    <w:p w:rsidR="00E350E1" w:rsidRPr="00FE558D" w:rsidRDefault="00E350E1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</w:rPr>
      </w:pPr>
      <w:r w:rsidRPr="00FE558D">
        <w:rPr>
          <w:rFonts w:ascii="Times New Roman" w:hAnsi="Times New Roman" w:cs="Times New Roman"/>
          <w:color w:val="FF3333"/>
        </w:rPr>
        <w:t xml:space="preserve"> </w:t>
      </w:r>
      <w:bookmarkStart w:id="58" w:name="_Toc483008080"/>
      <w:r w:rsidRPr="00FE558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58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FE558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FE558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FE558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  <w:r w:rsidR="00686FC6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Minh Doan</w:t>
            </w:r>
          </w:p>
        </w:tc>
      </w:tr>
      <w:tr w:rsidR="00042844" w:rsidRPr="00FE558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  <w:r w:rsidR="00686FC6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18/05/2017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FE558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BC0ECC" w:rsidP="0094252F">
      <w:pPr>
        <w:pStyle w:val="Heading2"/>
        <w:numPr>
          <w:ilvl w:val="1"/>
          <w:numId w:val="73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59" w:name="_Toc483008081"/>
      <w:r w:rsidRPr="00FE558D">
        <w:rPr>
          <w:rFonts w:ascii="Times New Roman" w:hAnsi="Times New Roman" w:cs="Times New Roman"/>
          <w:color w:val="FF3333"/>
          <w:sz w:val="32"/>
          <w:szCs w:val="32"/>
        </w:rPr>
        <w:t>M</w:t>
      </w:r>
      <w:r w:rsidR="00FE0BA3" w:rsidRPr="00FE558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59"/>
    </w:p>
    <w:p w:rsidR="00FE0BA3" w:rsidRPr="00FE558D" w:rsidRDefault="00FE0BA3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0" w:name="_Toc483008082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0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FE558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FE558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1B20A4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1B20A4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1B20A4" w:rsidP="001B20A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1B20A4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create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new banner </w:t>
            </w:r>
          </w:p>
        </w:tc>
      </w:tr>
      <w:tr w:rsidR="004F6277" w:rsidRPr="00FE558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1B20A4" w:rsidP="0094252F">
            <w:pPr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Manage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Banner” tab</w:t>
            </w:r>
          </w:p>
          <w:p w:rsidR="0095616D" w:rsidRDefault="001B20A4" w:rsidP="0094252F">
            <w:pPr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</w:t>
            </w:r>
            <w:r w:rsidR="00F23A90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“Create”</w:t>
            </w:r>
            <w:r w:rsidR="00F23A90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button.</w:t>
            </w:r>
          </w:p>
          <w:p w:rsidR="001B20A4" w:rsidRDefault="00F23A90" w:rsidP="0094252F">
            <w:pPr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shows “Create Banner” page.</w:t>
            </w:r>
          </w:p>
          <w:p w:rsidR="00F23A90" w:rsidRPr="00FE558D" w:rsidRDefault="00F23A90" w:rsidP="0094252F">
            <w:pPr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input data and click “Chọn tệp” button</w:t>
            </w:r>
          </w:p>
          <w:p w:rsidR="00F23A90" w:rsidRDefault="0095616D" w:rsidP="0094252F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1B20A4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F23A90" w:rsidRDefault="0095616D" w:rsidP="0094252F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23A90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F23A90" w:rsidRDefault="0095616D" w:rsidP="0094252F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23A90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Admin click button “</w:t>
            </w:r>
            <w:r w:rsidR="00F23A90">
              <w:rPr>
                <w:rFonts w:eastAsia="Times New Roman" w:cs="Times New Roman"/>
                <w:color w:val="auto"/>
                <w:sz w:val="28"/>
                <w:szCs w:val="28"/>
              </w:rPr>
              <w:t>Open</w:t>
            </w:r>
            <w:r w:rsidRPr="00F23A90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F23A90" w:rsidRDefault="00F23A90" w:rsidP="0094252F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loads the image and backs to “Create Banner” GUI.</w:t>
            </w:r>
          </w:p>
          <w:p w:rsidR="00F23A90" w:rsidRDefault="00F23A90" w:rsidP="0094252F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clicks “CREATE BANNER” button</w:t>
            </w:r>
          </w:p>
          <w:p w:rsidR="00F23A90" w:rsidRDefault="0095616D" w:rsidP="0094252F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23A90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F23A90" w:rsidRDefault="0095616D" w:rsidP="0094252F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23A90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23A90" w:rsidRDefault="0095616D" w:rsidP="0094252F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23A90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23A90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AF1: </w:t>
            </w:r>
            <w:r w:rsidR="00F23A90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Admin cancel</w:t>
            </w:r>
            <w:r w:rsidR="00F23A90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create banner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F23A90" w:rsidRPr="00FE558D" w:rsidRDefault="00042844" w:rsidP="00F23A90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</w:t>
            </w:r>
            <w:r w:rsidR="00F23A90">
              <w:rPr>
                <w:rFonts w:eastAsia="Times New Roman" w:cs="Times New Roman"/>
                <w:color w:val="auto"/>
                <w:sz w:val="28"/>
                <w:szCs w:val="28"/>
              </w:rPr>
              <w:t>Content Admin choose another function.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456A4D">
        <w:trPr>
          <w:trHeight w:val="1335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456A4D">
              <w:rPr>
                <w:rFonts w:eastAsia="Times New Roman" w:cs="Times New Roman"/>
                <w:color w:val="FF0000"/>
                <w:sz w:val="28"/>
                <w:szCs w:val="28"/>
              </w:rPr>
              <w:t>Content Admin input invalid data (begin in step 9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):</w:t>
            </w:r>
          </w:p>
          <w:p w:rsidR="0095616D" w:rsidRPr="00FE558D" w:rsidRDefault="00456A4D" w:rsidP="00456A4D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10. System notifies</w:t>
            </w:r>
            <w:r w:rsidR="0004284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Invalid data. Please check again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456A4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Admin must login CMS page 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1" w:name="_Toc48300808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1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FE558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456A4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456A4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456A4D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view</w:t>
            </w:r>
            <w:r w:rsidR="00456A4D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banner </w:t>
            </w:r>
          </w:p>
        </w:tc>
      </w:tr>
      <w:tr w:rsidR="00D82DE8" w:rsidRPr="00FE558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94252F">
            <w:pPr>
              <w:numPr>
                <w:ilvl w:val="2"/>
                <w:numId w:val="48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access</w:t>
            </w:r>
            <w:r w:rsidR="00456A4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to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website</w:t>
            </w:r>
          </w:p>
          <w:p w:rsidR="0095616D" w:rsidRPr="00FE558D" w:rsidRDefault="0095616D" w:rsidP="0094252F">
            <w:pPr>
              <w:numPr>
                <w:ilvl w:val="2"/>
                <w:numId w:val="48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FE558D" w:rsidRDefault="0095616D" w:rsidP="0094252F">
            <w:pPr>
              <w:numPr>
                <w:ilvl w:val="2"/>
                <w:numId w:val="48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view banner</w:t>
            </w:r>
          </w:p>
          <w:p w:rsidR="0095616D" w:rsidRPr="00FE558D" w:rsidRDefault="0095616D" w:rsidP="0094252F">
            <w:pPr>
              <w:numPr>
                <w:ilvl w:val="2"/>
                <w:numId w:val="48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2F4D61" w:rsidRDefault="002F4D61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2" w:name="_Toc483008084"/>
      <w:r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Banners in CMS page</w:t>
      </w:r>
      <w:bookmarkEnd w:id="62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2F4D61" w:rsidRPr="00FE558D" w:rsidTr="000B6B18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2F4D61" w:rsidRPr="00FE558D" w:rsidRDefault="006835E6" w:rsidP="000B6B18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2F4D61" w:rsidRPr="00FE558D" w:rsidTr="000B6B18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  <w:r w:rsidR="006835E6">
              <w:rPr>
                <w:rFonts w:eastAsia="Times New Roman" w:cs="Times New Roman"/>
                <w:color w:val="auto"/>
                <w:sz w:val="28"/>
                <w:szCs w:val="28"/>
              </w:rPr>
              <w:t>s in CMS page</w:t>
            </w:r>
          </w:p>
        </w:tc>
      </w:tr>
      <w:tr w:rsidR="002F4D61" w:rsidRPr="00FE558D" w:rsidTr="000B6B18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2F4D61" w:rsidRPr="00FE558D" w:rsidTr="000B6B18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2F4D61" w:rsidRPr="00FE558D" w:rsidTr="000B6B18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6835E6" w:rsidP="006835E6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Admin, Editor, Education Staff</w:t>
            </w:r>
          </w:p>
        </w:tc>
      </w:tr>
      <w:tr w:rsidR="002F4D61" w:rsidRPr="00FE558D" w:rsidTr="000B6B18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6835E6" w:rsidP="000B6B1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Admin, Editor, Education Staff</w:t>
            </w:r>
            <w:r w:rsidR="002F4D61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</w:t>
            </w:r>
            <w:r w:rsidR="002F4D61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2F4D61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banner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 CMS page</w:t>
            </w:r>
            <w:r w:rsidR="002F4D61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2F4D61" w:rsidRPr="00FE558D" w:rsidTr="000B6B18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6835E6" w:rsidP="000B6B1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Admin, Editor, Education Staff have logged in CMS page</w:t>
            </w:r>
          </w:p>
        </w:tc>
      </w:tr>
      <w:tr w:rsidR="002F4D61" w:rsidRPr="00FE558D" w:rsidTr="000B6B18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6835E6" w:rsidP="0094252F">
            <w:pPr>
              <w:numPr>
                <w:ilvl w:val="0"/>
                <w:numId w:val="70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Admin, Editor, Education Staff click “Manage Banner” tab and click “View Banner”.</w:t>
            </w:r>
          </w:p>
          <w:p w:rsidR="006835E6" w:rsidRPr="006835E6" w:rsidRDefault="002F4D61" w:rsidP="0094252F">
            <w:pPr>
              <w:numPr>
                <w:ilvl w:val="0"/>
                <w:numId w:val="70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show </w:t>
            </w:r>
            <w:r w:rsidR="006835E6">
              <w:rPr>
                <w:rFonts w:eastAsia="Times New Roman" w:cs="Times New Roman"/>
                <w:color w:val="auto"/>
                <w:sz w:val="28"/>
                <w:szCs w:val="28"/>
              </w:rPr>
              <w:t>“List Banners” page.</w:t>
            </w:r>
          </w:p>
          <w:p w:rsidR="002F4D61" w:rsidRPr="006835E6" w:rsidRDefault="002F4D61" w:rsidP="0094252F">
            <w:pPr>
              <w:numPr>
                <w:ilvl w:val="0"/>
                <w:numId w:val="70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6835E6"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2F4D61" w:rsidRPr="00FE558D" w:rsidTr="000B6B18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2F4D61" w:rsidRPr="00FE558D" w:rsidTr="000B6B18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2F4D61" w:rsidRPr="00FE558D" w:rsidTr="000B6B18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2F4D61" w:rsidRPr="00FE558D" w:rsidTr="000B6B18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F4D61" w:rsidRPr="00FE558D" w:rsidTr="000B6B18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2F4D61" w:rsidRPr="00FE558D" w:rsidTr="000B6B18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2F4D61" w:rsidRPr="00FE558D" w:rsidRDefault="002F4D61" w:rsidP="000B6B1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F4D61" w:rsidRPr="00FE558D" w:rsidTr="000B6B18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2F4D61" w:rsidRPr="00FE558D" w:rsidTr="000B6B18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2F4D61" w:rsidRPr="00FE558D" w:rsidRDefault="002F4D61" w:rsidP="000B6B1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2F4D61" w:rsidRPr="00FE558D" w:rsidTr="000B6B18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2F4D61" w:rsidRPr="00FE558D" w:rsidTr="000B6B18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2F4D61" w:rsidRPr="00FE558D" w:rsidRDefault="002F4D61" w:rsidP="000B6B18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2F4D61" w:rsidRPr="00FE558D" w:rsidRDefault="002F4D61" w:rsidP="000B6B1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2F4D61" w:rsidRPr="002F4D61" w:rsidRDefault="002F4D61" w:rsidP="002F4D61"/>
    <w:p w:rsidR="0095616D" w:rsidRPr="00FE558D" w:rsidRDefault="00D93C02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3" w:name="_Toc483008085"/>
      <w:r w:rsidRPr="00FE558D">
        <w:rPr>
          <w:rFonts w:ascii="Times New Roman" w:hAnsi="Times New Roman" w:cs="Times New Roman"/>
          <w:color w:val="FF3333"/>
          <w:sz w:val="28"/>
          <w:szCs w:val="28"/>
        </w:rPr>
        <w:t>Show hide banner</w:t>
      </w:r>
      <w:bookmarkEnd w:id="63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</w:t>
            </w:r>
            <w:r w:rsidR="006835E6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B-04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6835E6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6835E6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6835E6" w:rsidP="006835E6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6835E6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6835E6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CMS page and being in “List Banner” page.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6835E6" w:rsidP="0094252F">
            <w:pPr>
              <w:numPr>
                <w:ilvl w:val="3"/>
                <w:numId w:val="7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banner. </w:t>
            </w:r>
          </w:p>
          <w:p w:rsidR="0095616D" w:rsidRPr="00FE558D" w:rsidRDefault="006835E6" w:rsidP="0094252F">
            <w:pPr>
              <w:numPr>
                <w:ilvl w:val="3"/>
                <w:numId w:val="7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FE558D" w:rsidRDefault="0095616D" w:rsidP="0094252F">
            <w:pPr>
              <w:numPr>
                <w:ilvl w:val="3"/>
                <w:numId w:val="7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94252F">
            <w:pPr>
              <w:numPr>
                <w:ilvl w:val="3"/>
                <w:numId w:val="7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6835E6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6835E6">
        <w:trPr>
          <w:trHeight w:val="651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6835E6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FE558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6835E6" w:rsidRDefault="00D93C02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</w:rPr>
      </w:pPr>
      <w:bookmarkStart w:id="64" w:name="_Toc483008086"/>
      <w:r w:rsidRPr="006835E6">
        <w:rPr>
          <w:rFonts w:ascii="Times New Roman" w:hAnsi="Times New Roman" w:cs="Times New Roman"/>
          <w:color w:val="FF3333"/>
          <w:sz w:val="28"/>
        </w:rPr>
        <w:t>Edit banner</w:t>
      </w:r>
      <w:bookmarkEnd w:id="64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6835E6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6835E6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6835E6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6835E6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6835E6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6835E6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CMS page and being in “List Banner” page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805C7E" w:rsidP="0094252F">
            <w:pPr>
              <w:numPr>
                <w:ilvl w:val="0"/>
                <w:numId w:val="45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6835E6">
              <w:rPr>
                <w:rFonts w:eastAsia="Times New Roman" w:cs="Times New Roman"/>
                <w:color w:val="auto"/>
                <w:sz w:val="28"/>
                <w:szCs w:val="28"/>
              </w:rPr>
              <w:t>Admin choose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6835E6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banner and clicks “Edit”</w:t>
            </w:r>
          </w:p>
          <w:p w:rsidR="0095616D" w:rsidRPr="00FE558D" w:rsidRDefault="0095616D" w:rsidP="0094252F">
            <w:pPr>
              <w:numPr>
                <w:ilvl w:val="0"/>
                <w:numId w:val="45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</w:t>
            </w:r>
            <w:r w:rsidR="00805C7E"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r w:rsidR="00805C7E">
              <w:rPr>
                <w:rFonts w:eastAsia="Times New Roman" w:cs="Times New Roman"/>
                <w:color w:val="auto"/>
                <w:sz w:val="28"/>
                <w:szCs w:val="28"/>
              </w:rPr>
              <w:t>Edit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banner” page</w:t>
            </w:r>
          </w:p>
          <w:p w:rsidR="0095616D" w:rsidRPr="00FE558D" w:rsidRDefault="00805C7E" w:rsidP="0094252F">
            <w:pPr>
              <w:numPr>
                <w:ilvl w:val="0"/>
                <w:numId w:val="45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edits information of banner.</w:t>
            </w:r>
          </w:p>
          <w:p w:rsidR="0095616D" w:rsidRPr="00FE558D" w:rsidRDefault="00805C7E" w:rsidP="0094252F">
            <w:pPr>
              <w:numPr>
                <w:ilvl w:val="0"/>
                <w:numId w:val="45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clicks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button.</w:t>
            </w:r>
          </w:p>
          <w:p w:rsidR="0095616D" w:rsidRPr="00FE558D" w:rsidRDefault="0095616D" w:rsidP="0094252F">
            <w:pPr>
              <w:numPr>
                <w:ilvl w:val="0"/>
                <w:numId w:val="45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FE558D" w:rsidRDefault="0095616D" w:rsidP="0094252F">
            <w:pPr>
              <w:numPr>
                <w:ilvl w:val="0"/>
                <w:numId w:val="45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94252F">
            <w:pPr>
              <w:numPr>
                <w:ilvl w:val="0"/>
                <w:numId w:val="45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AF1: </w:t>
            </w:r>
            <w:r w:rsidR="003E0A9E">
              <w:rPr>
                <w:rFonts w:eastAsia="Times New Roman" w:cs="Times New Roman"/>
                <w:color w:val="FF0000"/>
                <w:sz w:val="28"/>
                <w:szCs w:val="28"/>
              </w:rPr>
              <w:t>Content Admin cancel edit banner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(</w:t>
            </w:r>
            <w:r w:rsidR="003E0A9E">
              <w:rPr>
                <w:rFonts w:eastAsia="Times New Roman" w:cs="Times New Roman"/>
                <w:color w:val="FF0000"/>
                <w:sz w:val="28"/>
                <w:szCs w:val="28"/>
              </w:rPr>
              <w:t>after step 2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3E0A9E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</w:t>
            </w:r>
            <w:r w:rsidR="003E0A9E">
              <w:rPr>
                <w:rFonts w:eastAsia="Times New Roman" w:cs="Times New Roman"/>
                <w:color w:val="auto"/>
                <w:sz w:val="28"/>
                <w:szCs w:val="28"/>
              </w:rPr>
              <w:t>Content Admin choose another function.</w:t>
            </w:r>
          </w:p>
        </w:tc>
      </w:tr>
      <w:tr w:rsidR="004F6277" w:rsidRPr="00FE558D" w:rsidTr="003E0A9E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3E0A9E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Click “Edit” in “List Banner” page</w:t>
            </w: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5" w:name="_Toc483008087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banner</w:t>
      </w:r>
      <w:bookmarkEnd w:id="65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2077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2077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2077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2077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2077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92077D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CMS page and being in “List Banner” page.</w:t>
            </w:r>
          </w:p>
          <w:p w:rsidR="005241BA" w:rsidRPr="00FE558D" w:rsidRDefault="005241BA" w:rsidP="0092077D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Default="0092077D" w:rsidP="0094252F">
            <w:pPr>
              <w:numPr>
                <w:ilvl w:val="0"/>
                <w:numId w:val="46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banner</w:t>
            </w:r>
          </w:p>
          <w:p w:rsidR="0092077D" w:rsidRPr="00FE558D" w:rsidRDefault="0092077D" w:rsidP="0094252F">
            <w:pPr>
              <w:numPr>
                <w:ilvl w:val="0"/>
                <w:numId w:val="46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clicks “Delete”</w:t>
            </w:r>
          </w:p>
          <w:p w:rsidR="0095616D" w:rsidRPr="00FE558D" w:rsidRDefault="0092077D" w:rsidP="0094252F">
            <w:pPr>
              <w:numPr>
                <w:ilvl w:val="0"/>
                <w:numId w:val="46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notifies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“Success”</w:t>
            </w:r>
          </w:p>
          <w:p w:rsidR="0095616D" w:rsidRPr="00FE558D" w:rsidRDefault="0095616D" w:rsidP="0094252F">
            <w:pPr>
              <w:numPr>
                <w:ilvl w:val="0"/>
                <w:numId w:val="46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161F2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5161F2">
        <w:trPr>
          <w:trHeight w:val="72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7E16E3" w:rsidRDefault="00D93C02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</w:rPr>
      </w:pPr>
      <w:bookmarkStart w:id="66" w:name="_Toc483008088"/>
      <w:r w:rsidRPr="007E16E3">
        <w:rPr>
          <w:rFonts w:ascii="Times New Roman" w:hAnsi="Times New Roman" w:cs="Times New Roman"/>
          <w:color w:val="FF3333"/>
          <w:sz w:val="28"/>
        </w:rPr>
        <w:lastRenderedPageBreak/>
        <w:t>Arrange images</w:t>
      </w:r>
      <w:bookmarkEnd w:id="66"/>
    </w:p>
    <w:tbl>
      <w:tblPr>
        <w:tblW w:w="942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193"/>
      </w:tblGrid>
      <w:tr w:rsidR="00D93C02" w:rsidRPr="00FE558D" w:rsidTr="007E16E3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FE558D" w:rsidTr="007E16E3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FE558D" w:rsidTr="007E16E3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7E16E3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7E16E3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7E16E3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18/05/2017</w:t>
            </w:r>
          </w:p>
        </w:tc>
      </w:tr>
      <w:tr w:rsidR="004F6277" w:rsidRPr="00FE558D" w:rsidTr="007E16E3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7E16E3" w:rsidP="007E16E3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7E16E3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7E16E3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Admin arrange images for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banner</w:t>
            </w:r>
          </w:p>
        </w:tc>
      </w:tr>
      <w:tr w:rsidR="005241BA" w:rsidRPr="00FE558D" w:rsidTr="007E16E3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</w:t>
            </w:r>
            <w:r w:rsidR="007E16E3">
              <w:rPr>
                <w:rFonts w:eastAsia="Times New Roman" w:cs="Times New Roman"/>
                <w:color w:val="auto"/>
                <w:sz w:val="28"/>
                <w:szCs w:val="28"/>
              </w:rPr>
              <w:t>List B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anner” page</w:t>
            </w:r>
          </w:p>
          <w:p w:rsidR="005241BA" w:rsidRPr="00FE558D" w:rsidRDefault="007E16E3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CMS page</w:t>
            </w:r>
          </w:p>
        </w:tc>
      </w:tr>
      <w:tr w:rsidR="004F6277" w:rsidRPr="00FE558D" w:rsidTr="007E16E3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Default="007E16E3" w:rsidP="0094252F">
            <w:pPr>
              <w:numPr>
                <w:ilvl w:val="0"/>
                <w:numId w:val="4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position of banner.</w:t>
            </w:r>
          </w:p>
          <w:p w:rsidR="007E16E3" w:rsidRPr="00FE558D" w:rsidRDefault="007E16E3" w:rsidP="0094252F">
            <w:pPr>
              <w:numPr>
                <w:ilvl w:val="0"/>
                <w:numId w:val="4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shows banners in this position</w:t>
            </w:r>
          </w:p>
          <w:p w:rsidR="0095616D" w:rsidRPr="00FE558D" w:rsidRDefault="007E16E3" w:rsidP="0094252F">
            <w:pPr>
              <w:numPr>
                <w:ilvl w:val="0"/>
                <w:numId w:val="4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input number to “Order” fields.</w:t>
            </w:r>
          </w:p>
          <w:p w:rsidR="0095616D" w:rsidRPr="00FE558D" w:rsidRDefault="0095616D" w:rsidP="0094252F">
            <w:pPr>
              <w:numPr>
                <w:ilvl w:val="0"/>
                <w:numId w:val="4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7E16E3" w:rsidP="0094252F">
            <w:pPr>
              <w:numPr>
                <w:ilvl w:val="0"/>
                <w:numId w:val="4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notifies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“Arrange successfully”</w:t>
            </w:r>
          </w:p>
          <w:p w:rsidR="0095616D" w:rsidRPr="00FE558D" w:rsidRDefault="0095616D" w:rsidP="0094252F">
            <w:pPr>
              <w:numPr>
                <w:ilvl w:val="0"/>
                <w:numId w:val="4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7E16E3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7E16E3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7E16E3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00" w:type="dxa"/>
            <w:gridSpan w:val="3"/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7E16E3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7E16E3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7E16E3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FE558D" w:rsidTr="007E16E3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7E16E3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7E16E3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7E16E3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93C02" w:rsidP="0094252F">
      <w:pPr>
        <w:pStyle w:val="Heading2"/>
        <w:numPr>
          <w:ilvl w:val="1"/>
          <w:numId w:val="73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7" w:name="_Toc483008089"/>
      <w:r w:rsidRPr="00FE558D">
        <w:rPr>
          <w:rFonts w:ascii="Times New Roman" w:hAnsi="Times New Roman" w:cs="Times New Roman"/>
          <w:color w:val="FF3333"/>
          <w:sz w:val="32"/>
          <w:szCs w:val="32"/>
        </w:rPr>
        <w:t>Manage questions</w:t>
      </w:r>
      <w:bookmarkEnd w:id="67"/>
      <w:r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FE558D" w:rsidRDefault="00D93C02" w:rsidP="0094252F">
      <w:pPr>
        <w:pStyle w:val="Heading3"/>
        <w:widowControl w:val="0"/>
        <w:numPr>
          <w:ilvl w:val="2"/>
          <w:numId w:val="73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68" w:name="_Toc483008090"/>
      <w:r w:rsidRPr="00FE558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68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FC20E7" w:rsidRPr="000D3A42" w:rsidTr="0081762E">
        <w:tc>
          <w:tcPr>
            <w:tcW w:w="8954" w:type="dxa"/>
            <w:gridSpan w:val="4"/>
            <w:shd w:val="clear" w:color="auto" w:fill="FF333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UC-MQA-01: Send questions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User click “Hỏi Đáp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”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button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User access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website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Main success flow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</w:p>
        </w:tc>
        <w:tc>
          <w:tcPr>
            <w:tcW w:w="6794" w:type="dxa"/>
            <w:gridSpan w:val="3"/>
          </w:tcPr>
          <w:p w:rsidR="00FC20E7" w:rsidRDefault="00FC20E7" w:rsidP="0094252F">
            <w:pPr>
              <w:numPr>
                <w:ilvl w:val="0"/>
                <w:numId w:val="4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show “Hỏi đáp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” page </w:t>
            </w:r>
          </w:p>
          <w:p w:rsidR="00FC20E7" w:rsidRDefault="00FC20E7" w:rsidP="0094252F">
            <w:pPr>
              <w:numPr>
                <w:ilvl w:val="0"/>
                <w:numId w:val="4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User click button “Đặt câu hỏi”</w:t>
            </w:r>
          </w:p>
          <w:p w:rsidR="00FC20E7" w:rsidRPr="000D3A42" w:rsidRDefault="00FC20E7" w:rsidP="0094252F">
            <w:pPr>
              <w:numPr>
                <w:ilvl w:val="0"/>
                <w:numId w:val="4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show question form</w:t>
            </w:r>
          </w:p>
          <w:p w:rsidR="00FC20E7" w:rsidRDefault="00FC20E7" w:rsidP="0094252F">
            <w:pPr>
              <w:numPr>
                <w:ilvl w:val="0"/>
                <w:numId w:val="4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User fill information into question form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include :</w:t>
            </w:r>
          </w:p>
          <w:p w:rsidR="00FC20E7" w:rsidRDefault="00FC20E7" w:rsidP="0094252F">
            <w:pPr>
              <w:pStyle w:val="ListParagraph"/>
              <w:numPr>
                <w:ilvl w:val="0"/>
                <w:numId w:val="55"/>
              </w:numPr>
              <w:spacing w:before="0" w:after="160" w:line="259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Tên</w:t>
            </w:r>
          </w:p>
          <w:p w:rsidR="00FC20E7" w:rsidRDefault="00FC20E7" w:rsidP="0094252F">
            <w:pPr>
              <w:pStyle w:val="ListParagraph"/>
              <w:numPr>
                <w:ilvl w:val="0"/>
                <w:numId w:val="55"/>
              </w:numPr>
              <w:spacing w:before="0" w:after="160" w:line="259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Email</w:t>
            </w:r>
          </w:p>
          <w:p w:rsidR="00FC20E7" w:rsidRPr="00821497" w:rsidRDefault="00FC20E7" w:rsidP="0094252F">
            <w:pPr>
              <w:pStyle w:val="ListParagraph"/>
              <w:numPr>
                <w:ilvl w:val="0"/>
                <w:numId w:val="55"/>
              </w:numPr>
              <w:spacing w:before="0" w:after="160" w:line="259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Nội dung</w:t>
            </w:r>
          </w:p>
          <w:p w:rsidR="00FC20E7" w:rsidRPr="000D3A42" w:rsidRDefault="00FC20E7" w:rsidP="0094252F">
            <w:pPr>
              <w:numPr>
                <w:ilvl w:val="0"/>
                <w:numId w:val="4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button “Gửi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FC20E7" w:rsidRPr="000D3A42" w:rsidRDefault="00FC20E7" w:rsidP="0094252F">
            <w:pPr>
              <w:numPr>
                <w:ilvl w:val="0"/>
                <w:numId w:val="4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FC20E7" w:rsidRPr="000D3A42" w:rsidRDefault="00FC20E7" w:rsidP="0094252F">
            <w:pPr>
              <w:numPr>
                <w:ilvl w:val="0"/>
                <w:numId w:val="4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FC20E7" w:rsidRPr="000D3A42" w:rsidRDefault="00FC20E7" w:rsidP="0094252F">
            <w:pPr>
              <w:numPr>
                <w:ilvl w:val="0"/>
                <w:numId w:val="4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successfully”</w:t>
            </w:r>
          </w:p>
          <w:p w:rsidR="00FC20E7" w:rsidRPr="000D3A42" w:rsidRDefault="00FC20E7" w:rsidP="0094252F">
            <w:pPr>
              <w:numPr>
                <w:ilvl w:val="0"/>
                <w:numId w:val="4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79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FF0000"/>
                <w:sz w:val="28"/>
                <w:szCs w:val="28"/>
              </w:rPr>
              <w:t>AF1: User cancel send question (after step 2)</w:t>
            </w:r>
          </w:p>
          <w:p w:rsidR="00FC20E7" w:rsidRPr="000D3A42" w:rsidRDefault="00FC20E7" w:rsidP="0094252F">
            <w:pPr>
              <w:numPr>
                <w:ilvl w:val="0"/>
                <w:numId w:val="5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FC20E7" w:rsidRPr="000D3A42" w:rsidRDefault="00FC20E7" w:rsidP="0094252F">
            <w:pPr>
              <w:numPr>
                <w:ilvl w:val="0"/>
                <w:numId w:val="5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show “Hỏi đáp” page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FF0000"/>
                <w:sz w:val="28"/>
                <w:szCs w:val="28"/>
              </w:rPr>
              <w:t>EF1: User fill i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nvalid information (after step 4</w:t>
            </w:r>
            <w:r w:rsidRPr="000D3A42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C20E7" w:rsidRPr="000D3A42" w:rsidRDefault="00FC20E7" w:rsidP="0081762E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System notify: “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Vui lòng điền trường này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!”</w:t>
            </w:r>
          </w:p>
          <w:p w:rsidR="00FC20E7" w:rsidRPr="000D3A42" w:rsidRDefault="00FC20E7" w:rsidP="0081762E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5.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field.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Email: have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correct format (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@...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)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C20E7" w:rsidRPr="000D3A42" w:rsidTr="0081762E">
        <w:tc>
          <w:tcPr>
            <w:tcW w:w="216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FC20E7" w:rsidRPr="00FE558D" w:rsidRDefault="00FC20E7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C20E7" w:rsidRDefault="00D93C02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</w:rPr>
      </w:pPr>
      <w:bookmarkStart w:id="69" w:name="_Toc483008091"/>
      <w:r w:rsidRPr="00FC20E7">
        <w:rPr>
          <w:rFonts w:ascii="Times New Roman" w:hAnsi="Times New Roman" w:cs="Times New Roman"/>
          <w:color w:val="FF3333"/>
          <w:sz w:val="28"/>
        </w:rPr>
        <w:lastRenderedPageBreak/>
        <w:t>Answer questions</w:t>
      </w:r>
      <w:bookmarkEnd w:id="69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FC20E7" w:rsidRPr="000D3A42" w:rsidTr="0081762E">
        <w:tc>
          <w:tcPr>
            <w:tcW w:w="8954" w:type="dxa"/>
            <w:gridSpan w:val="4"/>
            <w:shd w:val="clear" w:color="auto" w:fill="FF3333"/>
          </w:tcPr>
          <w:p w:rsidR="00FC20E7" w:rsidRPr="000D3A42" w:rsidRDefault="00FC20E7" w:rsidP="0081762E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UC-MQA-02: Answer questions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Admin, Ed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itor, Education staff click “Manage FAQ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”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button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&amp; access CMS page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Main success flow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</w:p>
        </w:tc>
        <w:tc>
          <w:tcPr>
            <w:tcW w:w="7018" w:type="dxa"/>
            <w:gridSpan w:val="3"/>
          </w:tcPr>
          <w:p w:rsidR="00FC20E7" w:rsidRDefault="00FC20E7" w:rsidP="0081762E">
            <w:pPr>
              <w:spacing w:before="0" w:after="160" w:line="259" w:lineRule="auto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  <w:p w:rsidR="00FC20E7" w:rsidRPr="00EE152E" w:rsidRDefault="00FC20E7" w:rsidP="0094252F">
            <w:pPr>
              <w:numPr>
                <w:ilvl w:val="0"/>
                <w:numId w:val="5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EE152E">
              <w:rPr>
                <w:rFonts w:eastAsia="Times New Roman" w:cs="Times New Roman"/>
                <w:color w:val="auto"/>
                <w:sz w:val="28"/>
                <w:szCs w:val="28"/>
              </w:rPr>
              <w:t>Content Admin, Editor, Education staff choose question to answer</w:t>
            </w:r>
          </w:p>
          <w:p w:rsidR="00FC20E7" w:rsidRDefault="00FC20E7" w:rsidP="0094252F">
            <w:pPr>
              <w:numPr>
                <w:ilvl w:val="0"/>
                <w:numId w:val="5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System disp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lay answer form include:</w:t>
            </w:r>
          </w:p>
          <w:p w:rsidR="00FC20E7" w:rsidRDefault="00FC20E7" w:rsidP="0094252F">
            <w:pPr>
              <w:pStyle w:val="ListParagraph"/>
              <w:numPr>
                <w:ilvl w:val="0"/>
                <w:numId w:val="55"/>
              </w:numPr>
              <w:spacing w:before="0" w:after="160" w:line="259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Question</w:t>
            </w:r>
          </w:p>
          <w:p w:rsidR="00FC20E7" w:rsidRDefault="00FC20E7" w:rsidP="0094252F">
            <w:pPr>
              <w:pStyle w:val="ListParagraph"/>
              <w:numPr>
                <w:ilvl w:val="0"/>
                <w:numId w:val="55"/>
              </w:numPr>
              <w:spacing w:before="0" w:after="160" w:line="259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To</w:t>
            </w:r>
          </w:p>
          <w:p w:rsidR="00FC20E7" w:rsidRPr="000769B1" w:rsidRDefault="00FC20E7" w:rsidP="0094252F">
            <w:pPr>
              <w:pStyle w:val="ListParagraph"/>
              <w:numPr>
                <w:ilvl w:val="0"/>
                <w:numId w:val="55"/>
              </w:numPr>
              <w:spacing w:before="0" w:after="160" w:line="259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Message</w:t>
            </w:r>
          </w:p>
          <w:p w:rsidR="00FC20E7" w:rsidRPr="000D3A42" w:rsidRDefault="00FC20E7" w:rsidP="0094252F">
            <w:pPr>
              <w:numPr>
                <w:ilvl w:val="0"/>
                <w:numId w:val="5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FC20E7" w:rsidRPr="000D3A42" w:rsidRDefault="00FC20E7" w:rsidP="0094252F">
            <w:pPr>
              <w:numPr>
                <w:ilvl w:val="0"/>
                <w:numId w:val="5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FC20E7" w:rsidRPr="000D3A42" w:rsidRDefault="00FC20E7" w:rsidP="0094252F">
            <w:pPr>
              <w:numPr>
                <w:ilvl w:val="0"/>
                <w:numId w:val="5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System call Mail server send answer to User</w:t>
            </w:r>
          </w:p>
          <w:p w:rsidR="00FC20E7" w:rsidRPr="000D3A42" w:rsidRDefault="00FC20E7" w:rsidP="0094252F">
            <w:pPr>
              <w:numPr>
                <w:ilvl w:val="0"/>
                <w:numId w:val="5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FC20E7" w:rsidRPr="000D3A42" w:rsidRDefault="00FC20E7" w:rsidP="0094252F">
            <w:pPr>
              <w:numPr>
                <w:ilvl w:val="0"/>
                <w:numId w:val="5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FC20E7" w:rsidRPr="000D3A42" w:rsidRDefault="00FC20E7" w:rsidP="0094252F">
            <w:pPr>
              <w:numPr>
                <w:ilvl w:val="0"/>
                <w:numId w:val="5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AF1: 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Content </w:t>
            </w:r>
            <w:r w:rsidRPr="000D3A42">
              <w:rPr>
                <w:rFonts w:eastAsia="Times New Roman" w:cs="Times New Roman"/>
                <w:color w:val="FF0000"/>
                <w:sz w:val="28"/>
                <w:szCs w:val="28"/>
              </w:rPr>
              <w:t>Admin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, Editor , Education staff</w:t>
            </w:r>
            <w:r w:rsidRPr="000D3A42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 send answer (after step 3)</w:t>
            </w:r>
          </w:p>
          <w:p w:rsidR="00FC20E7" w:rsidRPr="000D3A42" w:rsidRDefault="00FC20E7" w:rsidP="0094252F">
            <w:pPr>
              <w:numPr>
                <w:ilvl w:val="0"/>
                <w:numId w:val="5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Admin, Editor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, Education staff click another function</w:t>
            </w:r>
          </w:p>
          <w:p w:rsidR="00FC20E7" w:rsidRPr="000D3A42" w:rsidRDefault="00FC20E7" w:rsidP="0081762E">
            <w:pPr>
              <w:spacing w:before="0" w:after="160" w:line="259" w:lineRule="auto"/>
              <w:ind w:left="108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C20E7" w:rsidRPr="000D3A42" w:rsidTr="0081762E">
        <w:tc>
          <w:tcPr>
            <w:tcW w:w="1936" w:type="dxa"/>
          </w:tcPr>
          <w:p w:rsidR="00FC20E7" w:rsidRPr="00387BD7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387BD7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FC20E7" w:rsidRPr="00387BD7" w:rsidRDefault="00FC20E7" w:rsidP="0081762E">
            <w:pPr>
              <w:spacing w:before="0" w:after="160" w:line="259" w:lineRule="auto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387BD7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0" w:name="_Toc48300809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FC20E7" w:rsidRPr="000D3A42" w:rsidTr="0081762E">
        <w:tc>
          <w:tcPr>
            <w:tcW w:w="8954" w:type="dxa"/>
            <w:gridSpan w:val="4"/>
            <w:shd w:val="clear" w:color="auto" w:fill="FF3333"/>
          </w:tcPr>
          <w:p w:rsidR="00FC20E7" w:rsidRPr="000D3A42" w:rsidRDefault="00FC20E7" w:rsidP="0081762E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UC-MQA-03: View questions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FC20E7" w:rsidRDefault="00FC20E7" w:rsidP="0081762E">
            <w:pPr>
              <w:tabs>
                <w:tab w:val="left" w:pos="4530"/>
              </w:tabs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Content A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dmin, Education staff view question in CMS page( No answer / Answered )</w:t>
            </w:r>
          </w:p>
          <w:p w:rsidR="00FC20E7" w:rsidRDefault="00FC20E7" w:rsidP="0081762E">
            <w:pPr>
              <w:tabs>
                <w:tab w:val="left" w:pos="4530"/>
              </w:tabs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Editor view question in CMS page ( no answer )</w:t>
            </w:r>
          </w:p>
          <w:p w:rsidR="00FC20E7" w:rsidRPr="000D3A42" w:rsidRDefault="00FC20E7" w:rsidP="0081762E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view </w:t>
            </w:r>
            <w:r w:rsidRPr="00691BE7">
              <w:rPr>
                <w:rFonts w:eastAsia="Times New Roman" w:cs="Times New Roman"/>
                <w:color w:val="auto"/>
                <w:sz w:val="28"/>
                <w:szCs w:val="28"/>
              </w:rPr>
              <w:t>Frequently Asked Questions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 website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Content Admin, Editor, Education staff, User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FC20E7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choose “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Manage FAQ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”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button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User click “Hỏi Đáp” button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FC20E7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  <w:p w:rsidR="00FC20E7" w:rsidRPr="00691BE7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, Education staff , Editor must login &amp; access CMS page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FC20E7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Success: Content Admin,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Education staff view question successfully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User view questions have been answered successfully.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Main success flow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</w:p>
        </w:tc>
        <w:tc>
          <w:tcPr>
            <w:tcW w:w="7018" w:type="dxa"/>
            <w:gridSpan w:val="3"/>
          </w:tcPr>
          <w:p w:rsidR="00FC20E7" w:rsidRPr="00691BE7" w:rsidRDefault="00FC20E7" w:rsidP="0081762E">
            <w:pPr>
              <w:spacing w:before="0" w:after="160" w:line="259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MF1 : Content Admin , Education staff view question ( No answer / Answered )</w:t>
            </w:r>
          </w:p>
          <w:p w:rsidR="00FC20E7" w:rsidRPr="000D3A42" w:rsidRDefault="00FC20E7" w:rsidP="0094252F">
            <w:pPr>
              <w:numPr>
                <w:ilvl w:val="0"/>
                <w:numId w:val="53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display “FAQ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FC20E7" w:rsidRPr="000D3A42" w:rsidRDefault="00FC20E7" w:rsidP="0094252F">
            <w:pPr>
              <w:numPr>
                <w:ilvl w:val="0"/>
                <w:numId w:val="53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Content Admin, Education staff choose question that they want to view</w:t>
            </w:r>
          </w:p>
          <w:p w:rsidR="00FC20E7" w:rsidRPr="00691BE7" w:rsidRDefault="00FC20E7" w:rsidP="0094252F">
            <w:pPr>
              <w:numPr>
                <w:ilvl w:val="0"/>
                <w:numId w:val="53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FC20E7" w:rsidRDefault="00FC20E7" w:rsidP="0081762E">
            <w:pPr>
              <w:spacing w:before="0" w:after="160" w:line="259" w:lineRule="auto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MF2 : Editor view question ( No answer )</w:t>
            </w:r>
          </w:p>
          <w:p w:rsidR="00FC20E7" w:rsidRPr="000D3A42" w:rsidRDefault="00FC20E7" w:rsidP="0094252F">
            <w:pPr>
              <w:numPr>
                <w:ilvl w:val="0"/>
                <w:numId w:val="74"/>
              </w:numPr>
              <w:spacing w:before="0" w:after="160" w:line="259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display “FAQ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FC20E7" w:rsidRPr="000D3A42" w:rsidRDefault="00FC20E7" w:rsidP="0094252F">
            <w:pPr>
              <w:numPr>
                <w:ilvl w:val="0"/>
                <w:numId w:val="74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Editor 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choose question that they want to view</w:t>
            </w:r>
          </w:p>
          <w:p w:rsidR="00FC20E7" w:rsidRPr="00F1324F" w:rsidRDefault="00FC20E7" w:rsidP="0094252F">
            <w:pPr>
              <w:numPr>
                <w:ilvl w:val="0"/>
                <w:numId w:val="74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FC20E7" w:rsidRDefault="00FC20E7" w:rsidP="0081762E">
            <w:pPr>
              <w:spacing w:before="0" w:after="160" w:line="259" w:lineRule="auto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MF3 : User view </w:t>
            </w:r>
            <w:r w:rsidRPr="00691BE7">
              <w:rPr>
                <w:rFonts w:eastAsia="Times New Roman" w:cs="Times New Roman"/>
                <w:color w:val="auto"/>
                <w:sz w:val="28"/>
                <w:szCs w:val="28"/>
              </w:rPr>
              <w:t>Frequently Asked Questions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 website</w:t>
            </w:r>
          </w:p>
          <w:p w:rsidR="00FC20E7" w:rsidRPr="000D3A42" w:rsidRDefault="00FC20E7" w:rsidP="0094252F">
            <w:pPr>
              <w:numPr>
                <w:ilvl w:val="0"/>
                <w:numId w:val="75"/>
              </w:numPr>
              <w:spacing w:before="0" w:after="160" w:line="259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display “FAQ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FC20E7" w:rsidRPr="00F1324F" w:rsidRDefault="00FC20E7" w:rsidP="0094252F">
            <w:pPr>
              <w:numPr>
                <w:ilvl w:val="0"/>
                <w:numId w:val="7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User choose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&amp; click on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question that they want to view</w:t>
            </w:r>
          </w:p>
          <w:p w:rsidR="00FC20E7" w:rsidRPr="000D3A42" w:rsidRDefault="00FC20E7" w:rsidP="0094252F">
            <w:pPr>
              <w:numPr>
                <w:ilvl w:val="0"/>
                <w:numId w:val="7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show the answer below</w:t>
            </w:r>
          </w:p>
          <w:p w:rsidR="00FC20E7" w:rsidRPr="00691BE7" w:rsidRDefault="00FC20E7" w:rsidP="0094252F">
            <w:pPr>
              <w:numPr>
                <w:ilvl w:val="0"/>
                <w:numId w:val="7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FC20E7" w:rsidRPr="000D3A42" w:rsidRDefault="00FC20E7" w:rsidP="0081762E">
            <w:pPr>
              <w:spacing w:before="0" w:after="160" w:line="259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FC20E7" w:rsidRPr="00F1324F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1324F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FC20E7" w:rsidRPr="00F1324F" w:rsidRDefault="00FC20E7" w:rsidP="0081762E">
            <w:pPr>
              <w:spacing w:before="0" w:after="160" w:line="259" w:lineRule="auto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1324F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1324F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1324F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1324F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1" w:name="_Toc48300809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FC20E7" w:rsidRPr="000D3A42" w:rsidTr="0081762E">
        <w:tc>
          <w:tcPr>
            <w:tcW w:w="8954" w:type="dxa"/>
            <w:gridSpan w:val="4"/>
            <w:shd w:val="clear" w:color="auto" w:fill="FF3333"/>
          </w:tcPr>
          <w:p w:rsidR="00FC20E7" w:rsidRPr="000D3A42" w:rsidRDefault="00FC20E7" w:rsidP="0081762E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UC-MQA-04: Approve questions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Content Admin approve questions have been answered to show on website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 click “Approve Question”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Content Admin inside “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Manage FAQ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Success: Content Admin approve question successfully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Main success flow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1. 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FAQ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”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button</w:t>
            </w:r>
          </w:p>
          <w:p w:rsidR="00FC20E7" w:rsidRPr="0083766A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Manage FAQ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choose “Answered” button to see question answered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System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show list of question answered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“Approve Question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” 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. System update information into database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. System notify “Approve success”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8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. End of use case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FF0000"/>
                <w:sz w:val="28"/>
                <w:szCs w:val="28"/>
              </w:rPr>
              <w:t>AF1: Content Admin cance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l approve question (after step 4</w:t>
            </w:r>
            <w:r w:rsidRPr="000D3A42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C20E7" w:rsidRPr="00A06134" w:rsidRDefault="00FC20E7" w:rsidP="0081762E">
            <w:pPr>
              <w:pStyle w:val="ListParagraph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5.Content Admin click another funtion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A0613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C20E7" w:rsidRPr="000D3A42" w:rsidTr="0081762E">
        <w:tc>
          <w:tcPr>
            <w:tcW w:w="207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704AE8" w:rsidP="0094252F">
      <w:pPr>
        <w:pStyle w:val="Heading3"/>
        <w:numPr>
          <w:ilvl w:val="2"/>
          <w:numId w:val="73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2" w:name="_Toc483008094"/>
      <w:r w:rsidRPr="00FE558D">
        <w:rPr>
          <w:rFonts w:ascii="Times New Roman" w:hAnsi="Times New Roman" w:cs="Times New Roman"/>
          <w:color w:val="FF3333"/>
          <w:sz w:val="28"/>
          <w:szCs w:val="28"/>
        </w:rPr>
        <w:t>Search questions</w:t>
      </w:r>
      <w:bookmarkEnd w:id="7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FC20E7" w:rsidRPr="000D3A42" w:rsidTr="0081762E">
        <w:tc>
          <w:tcPr>
            <w:tcW w:w="8954" w:type="dxa"/>
            <w:gridSpan w:val="4"/>
            <w:shd w:val="clear" w:color="auto" w:fill="FF3333"/>
          </w:tcPr>
          <w:p w:rsidR="00FC20E7" w:rsidRPr="000D3A42" w:rsidRDefault="00FC20E7" w:rsidP="0081762E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UC-MQA-05: Search questions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Khoi Nguyen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18/5/2017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FC20E7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search question in CMS page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User search the question posted in website.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Actors: 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Content Admin, Editor, Education staff, User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018" w:type="dxa"/>
            <w:gridSpan w:val="3"/>
          </w:tcPr>
          <w:p w:rsidR="00FC20E7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“Manage FAQ” button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User click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Hỏi đáp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”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button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FC20E7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 CMS page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User inside “Hỏi đáp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FC20E7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Success: 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search question in CMS page successfully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User search question posted in list of frequently asked questions successfully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Main success flow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</w:p>
        </w:tc>
        <w:tc>
          <w:tcPr>
            <w:tcW w:w="7018" w:type="dxa"/>
            <w:gridSpan w:val="3"/>
          </w:tcPr>
          <w:p w:rsidR="00FC20E7" w:rsidRPr="00DD342C" w:rsidRDefault="00FC20E7" w:rsidP="0081762E">
            <w:pPr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DD342C">
              <w:rPr>
                <w:rFonts w:eastAsia="Times New Roman" w:cs="Times New Roman"/>
                <w:color w:val="FF0000"/>
                <w:sz w:val="28"/>
                <w:szCs w:val="28"/>
              </w:rPr>
              <w:t>MF1 : Content Admin, Editor, Education staff search question in CMS page</w:t>
            </w:r>
          </w:p>
          <w:p w:rsidR="00FC20E7" w:rsidRPr="00852805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1.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FAQ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” page.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Content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input key search into find box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3. Content Admin, Editor, Education staff click button “Search”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FC20E7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6. End of use case</w:t>
            </w:r>
          </w:p>
          <w:p w:rsidR="00FC20E7" w:rsidRPr="00DD342C" w:rsidRDefault="00FC20E7" w:rsidP="0081762E">
            <w:pPr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DD342C">
              <w:rPr>
                <w:rFonts w:eastAsia="Times New Roman" w:cs="Times New Roman"/>
                <w:color w:val="FF0000"/>
                <w:sz w:val="28"/>
                <w:szCs w:val="28"/>
              </w:rPr>
              <w:t>MF2 : User search question in website</w:t>
            </w:r>
          </w:p>
          <w:p w:rsidR="00FC20E7" w:rsidRPr="00852805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1. System display “Hỏi đáp</w:t>
            </w: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” page.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2. User input key search into find box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3. User click button “Search”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4. System select question match with key search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FC20E7" w:rsidRDefault="00FC20E7" w:rsidP="0081762E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6. End of use case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FC20E7" w:rsidRPr="000D3A42" w:rsidRDefault="00FC20E7" w:rsidP="0081762E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C20E7" w:rsidRPr="000D3A42" w:rsidTr="0081762E">
        <w:tc>
          <w:tcPr>
            <w:tcW w:w="1936" w:type="dxa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0D3A42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FC20E7" w:rsidRPr="000D3A42" w:rsidRDefault="00FC20E7" w:rsidP="0081762E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4B4C5B" w:rsidRDefault="004B4C5B" w:rsidP="000B6B18">
      <w:pPr>
        <w:pStyle w:val="Heading3"/>
        <w:rPr>
          <w:rFonts w:ascii="Times New Roman" w:hAnsi="Times New Roman" w:cs="Times New Roman"/>
          <w:color w:val="FF3333"/>
          <w:sz w:val="28"/>
          <w:szCs w:val="28"/>
        </w:rPr>
      </w:pPr>
    </w:p>
    <w:p w:rsidR="0095616D" w:rsidRPr="00FE558D" w:rsidRDefault="00950BCB" w:rsidP="0094252F">
      <w:pPr>
        <w:pStyle w:val="Heading2"/>
        <w:numPr>
          <w:ilvl w:val="0"/>
          <w:numId w:val="73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3" w:name="_Toc483008095"/>
      <w:r w:rsidRPr="00FE558D">
        <w:rPr>
          <w:rFonts w:ascii="Times New Roman" w:hAnsi="Times New Roman" w:cs="Times New Roman"/>
          <w:color w:val="FF3333"/>
          <w:sz w:val="32"/>
          <w:szCs w:val="32"/>
        </w:rPr>
        <w:t>Use case</w:t>
      </w:r>
      <w:r w:rsidR="00F84B64"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73"/>
    </w:p>
    <w:p w:rsidR="00F84B64" w:rsidRPr="00FE558D" w:rsidRDefault="00F84B64" w:rsidP="00F84B64">
      <w:pPr>
        <w:keepNext/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FE558D" w:rsidRDefault="00F84B64" w:rsidP="00F84B6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 xml:space="preserve">Figure </w:t>
      </w:r>
      <w:r w:rsidR="003D6D0E" w:rsidRPr="00FE558D">
        <w:rPr>
          <w:rFonts w:cs="Times New Roman"/>
          <w:sz w:val="28"/>
          <w:szCs w:val="28"/>
        </w:rPr>
        <w:fldChar w:fldCharType="begin"/>
      </w:r>
      <w:r w:rsidR="003D6D0E" w:rsidRPr="00FE558D">
        <w:rPr>
          <w:rFonts w:cs="Times New Roman"/>
          <w:sz w:val="28"/>
          <w:szCs w:val="28"/>
        </w:rPr>
        <w:instrText xml:space="preserve"> SEQ Figure \* ARABIC </w:instrText>
      </w:r>
      <w:r w:rsidR="003D6D0E" w:rsidRPr="00FE558D">
        <w:rPr>
          <w:rFonts w:cs="Times New Roman"/>
          <w:sz w:val="28"/>
          <w:szCs w:val="28"/>
        </w:rPr>
        <w:fldChar w:fldCharType="separate"/>
      </w:r>
      <w:r w:rsidRPr="00FE558D">
        <w:rPr>
          <w:rFonts w:cs="Times New Roman"/>
          <w:noProof/>
          <w:sz w:val="28"/>
          <w:szCs w:val="28"/>
        </w:rPr>
        <w:t>1</w:t>
      </w:r>
      <w:r w:rsidR="003D6D0E" w:rsidRPr="00FE558D">
        <w:rPr>
          <w:rFonts w:cs="Times New Roman"/>
          <w:noProof/>
          <w:sz w:val="28"/>
          <w:szCs w:val="28"/>
        </w:rPr>
        <w:fldChar w:fldCharType="end"/>
      </w:r>
      <w:r w:rsidR="000A1723">
        <w:rPr>
          <w:rFonts w:cs="Times New Roman"/>
          <w:sz w:val="28"/>
          <w:szCs w:val="28"/>
        </w:rPr>
        <w:t xml:space="preserve">: Manage </w:t>
      </w:r>
      <w:r w:rsidRPr="00FE558D">
        <w:rPr>
          <w:rFonts w:cs="Times New Roman"/>
          <w:sz w:val="28"/>
          <w:szCs w:val="28"/>
        </w:rPr>
        <w:t>Language</w:t>
      </w: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</w:p>
    <w:p w:rsidR="00564BB5" w:rsidRDefault="00564BB5" w:rsidP="00F84B64">
      <w:pPr>
        <w:rPr>
          <w:rFonts w:cs="Times New Roman"/>
          <w:noProof/>
          <w:sz w:val="28"/>
          <w:szCs w:val="28"/>
          <w:lang w:eastAsia="en-US"/>
        </w:rPr>
      </w:pPr>
    </w:p>
    <w:p w:rsidR="00383CDE" w:rsidRDefault="00EA0E67" w:rsidP="00F84B64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pt;height:390.75pt">
            <v:imagedata r:id="rId13" o:title="ManageAccount(admin)"/>
          </v:shape>
        </w:pict>
      </w:r>
    </w:p>
    <w:p w:rsidR="00383CDE" w:rsidRPr="00FE558D" w:rsidRDefault="00383CDE" w:rsidP="00383CDE">
      <w:pPr>
        <w:pStyle w:val="Caption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FE558D">
        <w:rPr>
          <w:rFonts w:cs="Times New Roman"/>
          <w:sz w:val="28"/>
          <w:szCs w:val="28"/>
        </w:rPr>
        <w:t>Figure 2: Manage accounts</w:t>
      </w:r>
    </w:p>
    <w:p w:rsidR="00F84B64" w:rsidRPr="00383CDE" w:rsidRDefault="00F84B64" w:rsidP="00383CDE">
      <w:pPr>
        <w:tabs>
          <w:tab w:val="left" w:pos="1395"/>
        </w:tabs>
        <w:rPr>
          <w:rFonts w:cs="Times New Roman"/>
          <w:sz w:val="28"/>
          <w:szCs w:val="28"/>
        </w:rPr>
      </w:pPr>
    </w:p>
    <w:p w:rsidR="00564BB5" w:rsidRDefault="00EA0E67" w:rsidP="00CA327E">
      <w:pPr>
        <w:pStyle w:val="Caption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pict>
          <v:shape id="_x0000_i1026" type="#_x0000_t75" style="width:418.5pt;height:330.75pt">
            <v:imagedata r:id="rId14" o:title="ManageAccount(an)"/>
          </v:shape>
        </w:pict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2</w:t>
      </w:r>
      <w:r w:rsidR="00383CDE"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accounts</w:t>
      </w:r>
    </w:p>
    <w:p w:rsidR="00543620" w:rsidRPr="00FE558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EA0E67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pict>
          <v:shape id="_x0000_i1027" type="#_x0000_t75" style="width:358.5pt;height:270.75pt">
            <v:imagedata r:id="rId15" o:title="ManageBanner(ad)"/>
          </v:shape>
        </w:pict>
      </w:r>
    </w:p>
    <w:p w:rsidR="00CA327E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3: Manage banner</w:t>
      </w:r>
    </w:p>
    <w:p w:rsidR="00383CDE" w:rsidRPr="00383CDE" w:rsidRDefault="00EA0E67" w:rsidP="00383CDE">
      <w:r>
        <w:pict>
          <v:shape id="_x0000_i1028" type="#_x0000_t75" style="width:418.5pt;height:239.25pt">
            <v:imagedata r:id="rId16" o:title="ManageBanner(an)"/>
          </v:shape>
        </w:pict>
      </w:r>
    </w:p>
    <w:p w:rsidR="00383CDE" w:rsidRDefault="00383CDE" w:rsidP="00383CD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</w:t>
      </w:r>
      <w:r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banner</w:t>
      </w:r>
    </w:p>
    <w:p w:rsidR="00F84B64" w:rsidRPr="00FE558D" w:rsidRDefault="00F84B64" w:rsidP="00383CDE">
      <w:pPr>
        <w:ind w:firstLine="720"/>
        <w:rPr>
          <w:rFonts w:cs="Times New Roman"/>
          <w:color w:val="auto"/>
          <w:sz w:val="28"/>
          <w:szCs w:val="28"/>
        </w:rPr>
      </w:pPr>
    </w:p>
    <w:p w:rsidR="00CA327E" w:rsidRPr="00FE558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EA0E67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pict>
          <v:shape id="_x0000_i1029" type="#_x0000_t75" style="width:431.1pt;height:205.6pt">
            <v:imagedata r:id="rId17" o:title="ManageCate(an)"/>
          </v:shape>
        </w:pict>
      </w:r>
    </w:p>
    <w:p w:rsidR="00CA327E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4: Manage category</w:t>
      </w:r>
    </w:p>
    <w:p w:rsidR="00383CDE" w:rsidRPr="00383CDE" w:rsidRDefault="00EA0E67" w:rsidP="00383CDE">
      <w:r>
        <w:pict>
          <v:shape id="_x0000_i1030" type="#_x0000_t75" style="width:351pt;height:218.25pt">
            <v:imagedata r:id="rId18" o:title="ManageCate(ad)"/>
          </v:shape>
        </w:pict>
      </w:r>
    </w:p>
    <w:p w:rsidR="00383CDE" w:rsidRDefault="00383CDE" w:rsidP="00383CD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</w:t>
      </w:r>
      <w:r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category</w:t>
      </w: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5: Manage Examination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EA0E67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pict>
          <v:shape id="_x0000_i1031" type="#_x0000_t75" style="width:351.75pt;height:420.75pt">
            <v:imagedata r:id="rId20" o:title="ManageNews(ad)"/>
          </v:shape>
        </w:pict>
      </w: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6: Manage news</w:t>
      </w:r>
    </w:p>
    <w:p w:rsidR="00383CDE" w:rsidRDefault="00EA0E67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lastRenderedPageBreak/>
        <w:pict>
          <v:shape id="_x0000_i1032" type="#_x0000_t75" style="width:431.95pt;height:366.15pt">
            <v:imagedata r:id="rId21" o:title="ManageNews(an)"/>
          </v:shape>
        </w:pict>
      </w:r>
    </w:p>
    <w:p w:rsidR="00F84B64" w:rsidRPr="00383CDE" w:rsidRDefault="00383CDE" w:rsidP="00383CDE">
      <w:pPr>
        <w:ind w:firstLine="720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</w:t>
      </w:r>
      <w:r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news</w:t>
      </w:r>
    </w:p>
    <w:p w:rsidR="00F84B64" w:rsidRPr="00FE558D" w:rsidRDefault="00EA0E67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pict>
          <v:shape id="_x0000_i1033" type="#_x0000_t75" style="width:358.5pt;height:270.75pt">
            <v:imagedata r:id="rId22" o:title="ManagePopups(ad)"/>
          </v:shape>
        </w:pic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7: Manage Pop-ups</w:t>
      </w:r>
    </w:p>
    <w:p w:rsidR="00383CDE" w:rsidRPr="00383CDE" w:rsidRDefault="00EA0E67" w:rsidP="00383CDE">
      <w:r>
        <w:pict>
          <v:shape id="_x0000_i1034" type="#_x0000_t75" style="width:417pt;height:239.25pt">
            <v:imagedata r:id="rId23" o:title="ManagePopups(an)"/>
          </v:shape>
        </w:pict>
      </w:r>
    </w:p>
    <w:p w:rsidR="00383CDE" w:rsidRPr="00FE558D" w:rsidRDefault="00383CDE" w:rsidP="00383CD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</w:t>
      </w:r>
      <w:r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Pop-ups</w:t>
      </w:r>
    </w:p>
    <w:p w:rsidR="00D33BB4" w:rsidRPr="00FE558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EA0E67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pict>
          <v:shape id="_x0000_i1035" type="#_x0000_t75" style="width:432.2pt;height:235.45pt">
            <v:imagedata r:id="rId24" o:title="ManageFAQ(ad)"/>
          </v:shape>
        </w:pict>
      </w:r>
    </w:p>
    <w:p w:rsidR="00D33BB4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8: Manage questions </w:t>
      </w:r>
    </w:p>
    <w:p w:rsidR="00383CDE" w:rsidRPr="00383CDE" w:rsidRDefault="00EA0E67" w:rsidP="00383CDE">
      <w:r>
        <w:pict>
          <v:shape id="_x0000_i1036" type="#_x0000_t75" style="width:431.8pt;height:236.9pt">
            <v:imagedata r:id="rId25" o:title="ManageFAQ(an)"/>
          </v:shape>
        </w:pict>
      </w:r>
    </w:p>
    <w:p w:rsidR="004C0F87" w:rsidRPr="00383CDE" w:rsidRDefault="00383CDE" w:rsidP="00383CDE">
      <w:pPr>
        <w:ind w:firstLine="720"/>
        <w:rPr>
          <w:rFonts w:cs="Times New Roman"/>
          <w:i/>
        </w:rPr>
      </w:pPr>
      <w:r w:rsidRPr="00383CDE">
        <w:rPr>
          <w:rFonts w:cs="Times New Roman"/>
          <w:i/>
          <w:sz w:val="28"/>
          <w:szCs w:val="28"/>
        </w:rPr>
        <w:t>Figure 8.1: Manage questions</w:t>
      </w: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Pr="00FE558D" w:rsidRDefault="004C0F87" w:rsidP="004C0F87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</w:t>
      </w:r>
      <w:r w:rsidR="001D4E48" w:rsidRPr="00FE558D">
        <w:rPr>
          <w:rFonts w:cs="Times New Roman"/>
          <w:sz w:val="28"/>
          <w:szCs w:val="28"/>
        </w:rPr>
        <w:t>9</w:t>
      </w:r>
      <w:r w:rsidRPr="00FE558D">
        <w:rPr>
          <w:rFonts w:cs="Times New Roman"/>
          <w:sz w:val="28"/>
          <w:szCs w:val="28"/>
        </w:rPr>
        <w:t xml:space="preserve">: </w:t>
      </w:r>
      <w:r w:rsidR="001D4E48" w:rsidRPr="00FE558D">
        <w:rPr>
          <w:rFonts w:cs="Times New Roman"/>
          <w:sz w:val="28"/>
          <w:szCs w:val="28"/>
        </w:rPr>
        <w:t>Manage homepage</w:t>
      </w:r>
    </w:p>
    <w:sectPr w:rsidR="004C0F87" w:rsidRPr="00FE558D">
      <w:headerReference w:type="default" r:id="rId27"/>
      <w:footerReference w:type="default" r:id="rId28"/>
      <w:headerReference w:type="first" r:id="rId29"/>
      <w:footerReference w:type="first" r:id="rId3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252F" w:rsidRDefault="0094252F">
      <w:pPr>
        <w:spacing w:before="0" w:after="0" w:line="240" w:lineRule="auto"/>
      </w:pPr>
      <w:r>
        <w:separator/>
      </w:r>
    </w:p>
  </w:endnote>
  <w:endnote w:type="continuationSeparator" w:id="0">
    <w:p w:rsidR="0094252F" w:rsidRDefault="0094252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0B6B18" w:rsidRDefault="000B6B1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2669" w:rsidRPr="00792669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0B6B18" w:rsidRPr="00F25C85" w:rsidRDefault="000B6B18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B18" w:rsidRDefault="000B6B18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B6B18" w:rsidRPr="00D567EE" w:rsidRDefault="000B6B18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5-20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FC20E7">
                                <w:rPr>
                                  <w:rFonts w:asciiTheme="majorHAnsi" w:hAnsiTheme="majorHAnsi"/>
                                </w:rPr>
                                <w:t>May 20, 2017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0B6B18" w:rsidRPr="00D567EE" w:rsidRDefault="000B6B18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7-05-20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 w:rsidR="00FC20E7">
                          <w:rPr>
                            <w:rFonts w:asciiTheme="majorHAnsi" w:hAnsiTheme="majorHAnsi"/>
                          </w:rPr>
                          <w:t>May 20, 2017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252F" w:rsidRDefault="0094252F">
      <w:pPr>
        <w:spacing w:before="0" w:after="0" w:line="240" w:lineRule="auto"/>
      </w:pPr>
      <w:r>
        <w:separator/>
      </w:r>
    </w:p>
  </w:footnote>
  <w:footnote w:type="continuationSeparator" w:id="0">
    <w:p w:rsidR="0094252F" w:rsidRDefault="0094252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B18" w:rsidRPr="00D567EE" w:rsidRDefault="000B6B18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7-05-20T00:00:00Z">
          <w:dateFormat w:val="MMMM d, yyyy"/>
          <w:lid w:val="en-US"/>
          <w:storeMappedDataAs w:val="dateTime"/>
          <w:calendar w:val="gregorian"/>
        </w:date>
      </w:sdtPr>
      <w:sdtContent>
        <w:r w:rsidR="00FC20E7">
          <w:rPr>
            <w:rFonts w:asciiTheme="majorHAnsi" w:eastAsiaTheme="majorEastAsia" w:hAnsiTheme="majorHAnsi" w:cstheme="majorBidi"/>
            <w:color w:val="00A0B8" w:themeColor="accent1"/>
            <w:szCs w:val="24"/>
          </w:rPr>
          <w:t>May 20, 2017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6B18" w:rsidRDefault="000B6B18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>
    <w:nsid w:val="011F3C3B"/>
    <w:multiLevelType w:val="multilevel"/>
    <w:tmpl w:val="DEEA4F6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4">
    <w:nsid w:val="01EF53C4"/>
    <w:multiLevelType w:val="multilevel"/>
    <w:tmpl w:val="689CABDE"/>
    <w:lvl w:ilvl="0">
      <w:start w:val="1"/>
      <w:numFmt w:val="decimal"/>
      <w:lvlText w:val="%1."/>
      <w:lvlJc w:val="left"/>
      <w:pPr>
        <w:ind w:left="0" w:firstLine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5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>
    <w:nsid w:val="083A5362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7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8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decimal"/>
      <w:lvlText w:val="%2."/>
      <w:lvlJc w:val="left"/>
      <w:pPr>
        <w:ind w:left="720" w:firstLine="1080"/>
      </w:pPr>
    </w:lvl>
    <w:lvl w:ilvl="2">
      <w:start w:val="1"/>
      <w:numFmt w:val="decimal"/>
      <w:lvlText w:val="%3."/>
      <w:lvlJc w:val="left"/>
      <w:pPr>
        <w:ind w:left="1440" w:firstLine="180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decimal"/>
      <w:lvlText w:val="%5."/>
      <w:lvlJc w:val="left"/>
      <w:pPr>
        <w:ind w:left="2880" w:firstLine="3240"/>
      </w:pPr>
    </w:lvl>
    <w:lvl w:ilvl="5">
      <w:start w:val="1"/>
      <w:numFmt w:val="decimal"/>
      <w:lvlText w:val="%6."/>
      <w:lvlJc w:val="left"/>
      <w:pPr>
        <w:ind w:left="3600" w:firstLine="396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decimal"/>
      <w:lvlText w:val="%8."/>
      <w:lvlJc w:val="left"/>
      <w:pPr>
        <w:ind w:left="5040" w:firstLine="5400"/>
      </w:pPr>
    </w:lvl>
    <w:lvl w:ilvl="8">
      <w:start w:val="1"/>
      <w:numFmt w:val="decimal"/>
      <w:lvlText w:val="%9."/>
      <w:lvlJc w:val="left"/>
      <w:pPr>
        <w:ind w:left="5760" w:firstLine="6120"/>
      </w:pPr>
    </w:lvl>
  </w:abstractNum>
  <w:abstractNum w:abstractNumId="10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>
    <w:nsid w:val="11661831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3">
    <w:nsid w:val="11B755DF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4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5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0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>
    <w:nsid w:val="20981C49"/>
    <w:multiLevelType w:val="multilevel"/>
    <w:tmpl w:val="3B92B0D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6">
    <w:nsid w:val="254C00D8"/>
    <w:multiLevelType w:val="multilevel"/>
    <w:tmpl w:val="F4341786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decimal"/>
      <w:lvlText w:val="%2."/>
      <w:lvlJc w:val="left"/>
      <w:pPr>
        <w:ind w:left="720" w:firstLine="1080"/>
      </w:pPr>
    </w:lvl>
    <w:lvl w:ilvl="2">
      <w:start w:val="1"/>
      <w:numFmt w:val="decimal"/>
      <w:lvlText w:val="%3."/>
      <w:lvlJc w:val="left"/>
      <w:pPr>
        <w:ind w:left="1440" w:firstLine="180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decimal"/>
      <w:lvlText w:val="%5."/>
      <w:lvlJc w:val="left"/>
      <w:pPr>
        <w:ind w:left="2880" w:firstLine="3240"/>
      </w:pPr>
    </w:lvl>
    <w:lvl w:ilvl="5">
      <w:start w:val="1"/>
      <w:numFmt w:val="decimal"/>
      <w:lvlText w:val="%6."/>
      <w:lvlJc w:val="left"/>
      <w:pPr>
        <w:ind w:left="3600" w:firstLine="396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decimal"/>
      <w:lvlText w:val="%8."/>
      <w:lvlJc w:val="left"/>
      <w:pPr>
        <w:ind w:left="5040" w:firstLine="5400"/>
      </w:pPr>
    </w:lvl>
    <w:lvl w:ilvl="8">
      <w:start w:val="1"/>
      <w:numFmt w:val="decimal"/>
      <w:lvlText w:val="%9."/>
      <w:lvlJc w:val="left"/>
      <w:pPr>
        <w:ind w:left="5760" w:firstLine="6120"/>
      </w:pPr>
    </w:lvl>
  </w:abstractNum>
  <w:abstractNum w:abstractNumId="27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8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9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>
    <w:nsid w:val="2ADA3865"/>
    <w:multiLevelType w:val="multilevel"/>
    <w:tmpl w:val="3B92B0DA"/>
    <w:lvl w:ilvl="0">
      <w:start w:val="1"/>
      <w:numFmt w:val="decimal"/>
      <w:lvlText w:val="%1."/>
      <w:lvlJc w:val="left"/>
      <w:pPr>
        <w:ind w:left="16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2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3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>
    <w:nsid w:val="342A0038"/>
    <w:multiLevelType w:val="hybridMultilevel"/>
    <w:tmpl w:val="37227C0C"/>
    <w:lvl w:ilvl="0" w:tplc="6980B6CC">
      <w:start w:val="7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7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>
    <w:nsid w:val="37991A77"/>
    <w:multiLevelType w:val="multilevel"/>
    <w:tmpl w:val="DD7EDB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1.%2."/>
      <w:lvlJc w:val="left"/>
      <w:pPr>
        <w:ind w:left="1440" w:firstLine="1080"/>
      </w:pPr>
      <w:rPr>
        <w:rFonts w:hint="default"/>
        <w:sz w:val="32"/>
      </w:r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2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4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>
    <w:nsid w:val="3FA012C6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6">
    <w:nsid w:val="4139662D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7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59D6623"/>
    <w:multiLevelType w:val="hybridMultilevel"/>
    <w:tmpl w:val="121E51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4F83086F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1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2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3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5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6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7">
    <w:nsid w:val="5E4829F2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8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9">
    <w:nsid w:val="60D04401"/>
    <w:multiLevelType w:val="multilevel"/>
    <w:tmpl w:val="35DEE4DE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60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2">
    <w:nsid w:val="66977BEC"/>
    <w:multiLevelType w:val="multilevel"/>
    <w:tmpl w:val="D0981026"/>
    <w:lvl w:ilvl="0">
      <w:start w:val="1"/>
      <w:numFmt w:val="decimal"/>
      <w:lvlText w:val="%1."/>
      <w:lvlJc w:val="left"/>
      <w:pPr>
        <w:ind w:left="720" w:firstLine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rFonts w:hint="default"/>
        <w:u w:val="none"/>
      </w:rPr>
    </w:lvl>
  </w:abstractNum>
  <w:abstractNum w:abstractNumId="63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4">
    <w:nsid w:val="6A811C34"/>
    <w:multiLevelType w:val="multilevel"/>
    <w:tmpl w:val="4882329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65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6">
    <w:nsid w:val="6C4C6BFB"/>
    <w:multiLevelType w:val="multilevel"/>
    <w:tmpl w:val="22A8CBF4"/>
    <w:lvl w:ilvl="0">
      <w:start w:val="1"/>
      <w:numFmt w:val="decimal"/>
      <w:lvlText w:val="%1."/>
      <w:lvlJc w:val="left"/>
      <w:pPr>
        <w:ind w:left="72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rFonts w:hint="default"/>
      </w:rPr>
    </w:lvl>
  </w:abstractNum>
  <w:abstractNum w:abstractNumId="67">
    <w:nsid w:val="714E02E8"/>
    <w:multiLevelType w:val="multilevel"/>
    <w:tmpl w:val="A770E81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8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4CD3C81"/>
    <w:multiLevelType w:val="multilevel"/>
    <w:tmpl w:val="3B92B0D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1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2">
    <w:nsid w:val="79F50930"/>
    <w:multiLevelType w:val="hybridMultilevel"/>
    <w:tmpl w:val="C4CEB20E"/>
    <w:lvl w:ilvl="0" w:tplc="FF02B33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4">
    <w:nsid w:val="7C923877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num w:numId="1">
    <w:abstractNumId w:val="1"/>
  </w:num>
  <w:num w:numId="2">
    <w:abstractNumId w:val="0"/>
  </w:num>
  <w:num w:numId="3">
    <w:abstractNumId w:val="58"/>
  </w:num>
  <w:num w:numId="4">
    <w:abstractNumId w:val="18"/>
  </w:num>
  <w:num w:numId="5">
    <w:abstractNumId w:val="16"/>
  </w:num>
  <w:num w:numId="6">
    <w:abstractNumId w:val="20"/>
  </w:num>
  <w:num w:numId="7">
    <w:abstractNumId w:val="55"/>
  </w:num>
  <w:num w:numId="8">
    <w:abstractNumId w:val="27"/>
  </w:num>
  <w:num w:numId="9">
    <w:abstractNumId w:val="54"/>
  </w:num>
  <w:num w:numId="10">
    <w:abstractNumId w:val="61"/>
  </w:num>
  <w:num w:numId="11">
    <w:abstractNumId w:val="2"/>
  </w:num>
  <w:num w:numId="12">
    <w:abstractNumId w:val="31"/>
  </w:num>
  <w:num w:numId="13">
    <w:abstractNumId w:val="14"/>
  </w:num>
  <w:num w:numId="14">
    <w:abstractNumId w:val="37"/>
  </w:num>
  <w:num w:numId="15">
    <w:abstractNumId w:val="56"/>
  </w:num>
  <w:num w:numId="16">
    <w:abstractNumId w:val="11"/>
  </w:num>
  <w:num w:numId="17">
    <w:abstractNumId w:val="36"/>
  </w:num>
  <w:num w:numId="18">
    <w:abstractNumId w:val="63"/>
  </w:num>
  <w:num w:numId="19">
    <w:abstractNumId w:val="52"/>
  </w:num>
  <w:num w:numId="20">
    <w:abstractNumId w:val="32"/>
  </w:num>
  <w:num w:numId="21">
    <w:abstractNumId w:val="21"/>
  </w:num>
  <w:num w:numId="22">
    <w:abstractNumId w:val="8"/>
  </w:num>
  <w:num w:numId="23">
    <w:abstractNumId w:val="5"/>
  </w:num>
  <w:num w:numId="24">
    <w:abstractNumId w:val="35"/>
  </w:num>
  <w:num w:numId="25">
    <w:abstractNumId w:val="10"/>
  </w:num>
  <w:num w:numId="26">
    <w:abstractNumId w:val="25"/>
  </w:num>
  <w:num w:numId="27">
    <w:abstractNumId w:val="71"/>
  </w:num>
  <w:num w:numId="28">
    <w:abstractNumId w:val="33"/>
  </w:num>
  <w:num w:numId="29">
    <w:abstractNumId w:val="41"/>
  </w:num>
  <w:num w:numId="30">
    <w:abstractNumId w:val="39"/>
  </w:num>
  <w:num w:numId="31">
    <w:abstractNumId w:val="73"/>
  </w:num>
  <w:num w:numId="32">
    <w:abstractNumId w:val="38"/>
  </w:num>
  <w:num w:numId="33">
    <w:abstractNumId w:val="7"/>
  </w:num>
  <w:num w:numId="34">
    <w:abstractNumId w:val="65"/>
  </w:num>
  <w:num w:numId="35">
    <w:abstractNumId w:val="29"/>
  </w:num>
  <w:num w:numId="36">
    <w:abstractNumId w:val="49"/>
  </w:num>
  <w:num w:numId="37">
    <w:abstractNumId w:val="69"/>
  </w:num>
  <w:num w:numId="38">
    <w:abstractNumId w:val="15"/>
  </w:num>
  <w:num w:numId="39">
    <w:abstractNumId w:val="47"/>
  </w:num>
  <w:num w:numId="40">
    <w:abstractNumId w:val="60"/>
  </w:num>
  <w:num w:numId="41">
    <w:abstractNumId w:val="42"/>
  </w:num>
  <w:num w:numId="42">
    <w:abstractNumId w:val="17"/>
  </w:num>
  <w:num w:numId="43">
    <w:abstractNumId w:val="68"/>
  </w:num>
  <w:num w:numId="44">
    <w:abstractNumId w:val="23"/>
  </w:num>
  <w:num w:numId="45">
    <w:abstractNumId w:val="43"/>
  </w:num>
  <w:num w:numId="46">
    <w:abstractNumId w:val="24"/>
  </w:num>
  <w:num w:numId="47">
    <w:abstractNumId w:val="53"/>
  </w:num>
  <w:num w:numId="48">
    <w:abstractNumId w:val="9"/>
  </w:num>
  <w:num w:numId="49">
    <w:abstractNumId w:val="44"/>
  </w:num>
  <w:num w:numId="50">
    <w:abstractNumId w:val="19"/>
  </w:num>
  <w:num w:numId="51">
    <w:abstractNumId w:val="51"/>
  </w:num>
  <w:num w:numId="52">
    <w:abstractNumId w:val="28"/>
  </w:num>
  <w:num w:numId="53">
    <w:abstractNumId w:val="40"/>
  </w:num>
  <w:num w:numId="54">
    <w:abstractNumId w:val="30"/>
  </w:num>
  <w:num w:numId="55">
    <w:abstractNumId w:val="34"/>
  </w:num>
  <w:num w:numId="56">
    <w:abstractNumId w:val="74"/>
  </w:num>
  <w:num w:numId="57">
    <w:abstractNumId w:val="6"/>
  </w:num>
  <w:num w:numId="58">
    <w:abstractNumId w:val="48"/>
  </w:num>
  <w:num w:numId="59">
    <w:abstractNumId w:val="72"/>
  </w:num>
  <w:num w:numId="60">
    <w:abstractNumId w:val="4"/>
  </w:num>
  <w:num w:numId="61">
    <w:abstractNumId w:val="45"/>
  </w:num>
  <w:num w:numId="62">
    <w:abstractNumId w:val="46"/>
  </w:num>
  <w:num w:numId="63">
    <w:abstractNumId w:val="70"/>
  </w:num>
  <w:num w:numId="64">
    <w:abstractNumId w:val="22"/>
  </w:num>
  <w:num w:numId="65">
    <w:abstractNumId w:val="57"/>
  </w:num>
  <w:num w:numId="66">
    <w:abstractNumId w:val="66"/>
  </w:num>
  <w:num w:numId="67">
    <w:abstractNumId w:val="12"/>
  </w:num>
  <w:num w:numId="68">
    <w:abstractNumId w:val="62"/>
  </w:num>
  <w:num w:numId="69">
    <w:abstractNumId w:val="67"/>
  </w:num>
  <w:num w:numId="70">
    <w:abstractNumId w:val="26"/>
  </w:num>
  <w:num w:numId="71">
    <w:abstractNumId w:val="64"/>
  </w:num>
  <w:num w:numId="72">
    <w:abstractNumId w:val="3"/>
  </w:num>
  <w:num w:numId="73">
    <w:abstractNumId w:val="59"/>
  </w:num>
  <w:num w:numId="74">
    <w:abstractNumId w:val="50"/>
  </w:num>
  <w:num w:numId="75">
    <w:abstractNumId w:val="13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01A88"/>
    <w:rsid w:val="00003CA5"/>
    <w:rsid w:val="00006821"/>
    <w:rsid w:val="00021027"/>
    <w:rsid w:val="0002634D"/>
    <w:rsid w:val="000272E1"/>
    <w:rsid w:val="00033240"/>
    <w:rsid w:val="00034C88"/>
    <w:rsid w:val="00042844"/>
    <w:rsid w:val="00043066"/>
    <w:rsid w:val="00046235"/>
    <w:rsid w:val="0004689A"/>
    <w:rsid w:val="00046E70"/>
    <w:rsid w:val="00062CDA"/>
    <w:rsid w:val="000773CC"/>
    <w:rsid w:val="000779E5"/>
    <w:rsid w:val="000839C1"/>
    <w:rsid w:val="00086A31"/>
    <w:rsid w:val="000878DF"/>
    <w:rsid w:val="000906E6"/>
    <w:rsid w:val="00090E24"/>
    <w:rsid w:val="000A1723"/>
    <w:rsid w:val="000B6B18"/>
    <w:rsid w:val="000C1B60"/>
    <w:rsid w:val="000D10D2"/>
    <w:rsid w:val="000D37C5"/>
    <w:rsid w:val="000E0EA5"/>
    <w:rsid w:val="000E11E0"/>
    <w:rsid w:val="000E5CA4"/>
    <w:rsid w:val="000E5FC2"/>
    <w:rsid w:val="00102ED2"/>
    <w:rsid w:val="00103257"/>
    <w:rsid w:val="00114025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52B9"/>
    <w:rsid w:val="00167CAD"/>
    <w:rsid w:val="00171D51"/>
    <w:rsid w:val="00173B90"/>
    <w:rsid w:val="00176C86"/>
    <w:rsid w:val="00184EDC"/>
    <w:rsid w:val="0019716B"/>
    <w:rsid w:val="001A1858"/>
    <w:rsid w:val="001A2923"/>
    <w:rsid w:val="001A55A4"/>
    <w:rsid w:val="001A6284"/>
    <w:rsid w:val="001B20A4"/>
    <w:rsid w:val="001B5F6D"/>
    <w:rsid w:val="001C0255"/>
    <w:rsid w:val="001C15E3"/>
    <w:rsid w:val="001C5633"/>
    <w:rsid w:val="001D4E48"/>
    <w:rsid w:val="001E2EBA"/>
    <w:rsid w:val="001E5F09"/>
    <w:rsid w:val="001E68FF"/>
    <w:rsid w:val="001E7D1D"/>
    <w:rsid w:val="00203155"/>
    <w:rsid w:val="00214721"/>
    <w:rsid w:val="002163EE"/>
    <w:rsid w:val="0021649A"/>
    <w:rsid w:val="002167CE"/>
    <w:rsid w:val="00216CCD"/>
    <w:rsid w:val="00220DE5"/>
    <w:rsid w:val="002253D9"/>
    <w:rsid w:val="002318F2"/>
    <w:rsid w:val="00243706"/>
    <w:rsid w:val="00244D85"/>
    <w:rsid w:val="0024520D"/>
    <w:rsid w:val="00251BFB"/>
    <w:rsid w:val="00256F1B"/>
    <w:rsid w:val="00257719"/>
    <w:rsid w:val="0027313F"/>
    <w:rsid w:val="00273771"/>
    <w:rsid w:val="0027561E"/>
    <w:rsid w:val="002807E3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2F4D61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2433"/>
    <w:rsid w:val="00383521"/>
    <w:rsid w:val="00383BCE"/>
    <w:rsid w:val="00383CDE"/>
    <w:rsid w:val="00384CB5"/>
    <w:rsid w:val="00390A6A"/>
    <w:rsid w:val="00392639"/>
    <w:rsid w:val="003959C6"/>
    <w:rsid w:val="003A4DEF"/>
    <w:rsid w:val="003A6F40"/>
    <w:rsid w:val="003B0823"/>
    <w:rsid w:val="003D3480"/>
    <w:rsid w:val="003D4018"/>
    <w:rsid w:val="003D455B"/>
    <w:rsid w:val="003D57C7"/>
    <w:rsid w:val="003D57EA"/>
    <w:rsid w:val="003D6D0E"/>
    <w:rsid w:val="003E0A9E"/>
    <w:rsid w:val="003E2FB0"/>
    <w:rsid w:val="003E61D3"/>
    <w:rsid w:val="003F721B"/>
    <w:rsid w:val="0040333D"/>
    <w:rsid w:val="00403E35"/>
    <w:rsid w:val="00403F89"/>
    <w:rsid w:val="00407D8B"/>
    <w:rsid w:val="00413523"/>
    <w:rsid w:val="0041737C"/>
    <w:rsid w:val="00417499"/>
    <w:rsid w:val="0042126E"/>
    <w:rsid w:val="00421AD9"/>
    <w:rsid w:val="00424A1F"/>
    <w:rsid w:val="00426D32"/>
    <w:rsid w:val="0042784F"/>
    <w:rsid w:val="0043211E"/>
    <w:rsid w:val="00436FC0"/>
    <w:rsid w:val="00456A4D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CE0"/>
    <w:rsid w:val="004B4C5B"/>
    <w:rsid w:val="004C0F87"/>
    <w:rsid w:val="004C2AE8"/>
    <w:rsid w:val="004C3665"/>
    <w:rsid w:val="004C75B6"/>
    <w:rsid w:val="004D2950"/>
    <w:rsid w:val="004E38D8"/>
    <w:rsid w:val="004E6110"/>
    <w:rsid w:val="004F4959"/>
    <w:rsid w:val="004F6277"/>
    <w:rsid w:val="005055F0"/>
    <w:rsid w:val="00512E58"/>
    <w:rsid w:val="005161F2"/>
    <w:rsid w:val="005241BA"/>
    <w:rsid w:val="00525FB1"/>
    <w:rsid w:val="00533061"/>
    <w:rsid w:val="00533BE4"/>
    <w:rsid w:val="00536621"/>
    <w:rsid w:val="00537847"/>
    <w:rsid w:val="00543620"/>
    <w:rsid w:val="0054558D"/>
    <w:rsid w:val="00546D20"/>
    <w:rsid w:val="00551DF4"/>
    <w:rsid w:val="00554E70"/>
    <w:rsid w:val="005551AB"/>
    <w:rsid w:val="0055672F"/>
    <w:rsid w:val="00563885"/>
    <w:rsid w:val="00564BB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5F3BDB"/>
    <w:rsid w:val="00602431"/>
    <w:rsid w:val="00606AD8"/>
    <w:rsid w:val="006075F2"/>
    <w:rsid w:val="00610A96"/>
    <w:rsid w:val="00611034"/>
    <w:rsid w:val="006160BD"/>
    <w:rsid w:val="00616986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35E6"/>
    <w:rsid w:val="00685C96"/>
    <w:rsid w:val="00686F6F"/>
    <w:rsid w:val="00686FC6"/>
    <w:rsid w:val="00695F47"/>
    <w:rsid w:val="006A0329"/>
    <w:rsid w:val="006A4284"/>
    <w:rsid w:val="006B5733"/>
    <w:rsid w:val="006B71CF"/>
    <w:rsid w:val="006C3D82"/>
    <w:rsid w:val="006D198D"/>
    <w:rsid w:val="006E1C3E"/>
    <w:rsid w:val="006E35E8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63264"/>
    <w:rsid w:val="007704D5"/>
    <w:rsid w:val="00792669"/>
    <w:rsid w:val="0079341D"/>
    <w:rsid w:val="007A1669"/>
    <w:rsid w:val="007A5402"/>
    <w:rsid w:val="007A7E7D"/>
    <w:rsid w:val="007B0279"/>
    <w:rsid w:val="007C1181"/>
    <w:rsid w:val="007C33F4"/>
    <w:rsid w:val="007C5A03"/>
    <w:rsid w:val="007D21E2"/>
    <w:rsid w:val="007D3F86"/>
    <w:rsid w:val="007D6528"/>
    <w:rsid w:val="007E0460"/>
    <w:rsid w:val="007E0D90"/>
    <w:rsid w:val="007E16E3"/>
    <w:rsid w:val="007E3187"/>
    <w:rsid w:val="00801F86"/>
    <w:rsid w:val="00805C7E"/>
    <w:rsid w:val="008271D4"/>
    <w:rsid w:val="00840F59"/>
    <w:rsid w:val="008410C4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6BF2"/>
    <w:rsid w:val="008E063D"/>
    <w:rsid w:val="008E4AE3"/>
    <w:rsid w:val="008E5765"/>
    <w:rsid w:val="008F0834"/>
    <w:rsid w:val="008F186E"/>
    <w:rsid w:val="008F73C1"/>
    <w:rsid w:val="008F7DFE"/>
    <w:rsid w:val="00900EE0"/>
    <w:rsid w:val="00904390"/>
    <w:rsid w:val="0091104B"/>
    <w:rsid w:val="00915F8F"/>
    <w:rsid w:val="0092077D"/>
    <w:rsid w:val="00930E6E"/>
    <w:rsid w:val="00936629"/>
    <w:rsid w:val="0094252F"/>
    <w:rsid w:val="009439C6"/>
    <w:rsid w:val="0094501F"/>
    <w:rsid w:val="00950BCB"/>
    <w:rsid w:val="009534CE"/>
    <w:rsid w:val="0095616D"/>
    <w:rsid w:val="00956F27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CAC"/>
    <w:rsid w:val="009E4E83"/>
    <w:rsid w:val="009F1CA8"/>
    <w:rsid w:val="009F7B1F"/>
    <w:rsid w:val="00A0193F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56573"/>
    <w:rsid w:val="00A5777E"/>
    <w:rsid w:val="00A6191D"/>
    <w:rsid w:val="00A63BE6"/>
    <w:rsid w:val="00A661AC"/>
    <w:rsid w:val="00A72809"/>
    <w:rsid w:val="00A8404E"/>
    <w:rsid w:val="00AA17EC"/>
    <w:rsid w:val="00AA4C59"/>
    <w:rsid w:val="00AA754F"/>
    <w:rsid w:val="00AB3194"/>
    <w:rsid w:val="00AC6820"/>
    <w:rsid w:val="00AC6BE4"/>
    <w:rsid w:val="00AC7A5A"/>
    <w:rsid w:val="00AE01EF"/>
    <w:rsid w:val="00AE0962"/>
    <w:rsid w:val="00AE2870"/>
    <w:rsid w:val="00AF67DA"/>
    <w:rsid w:val="00AF73DD"/>
    <w:rsid w:val="00B26F00"/>
    <w:rsid w:val="00B274B8"/>
    <w:rsid w:val="00B27FA1"/>
    <w:rsid w:val="00B35FD1"/>
    <w:rsid w:val="00B47303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7E9F"/>
    <w:rsid w:val="00BC0ECC"/>
    <w:rsid w:val="00BC13CA"/>
    <w:rsid w:val="00BC5249"/>
    <w:rsid w:val="00BC7413"/>
    <w:rsid w:val="00BD020C"/>
    <w:rsid w:val="00BE58BB"/>
    <w:rsid w:val="00BF59BD"/>
    <w:rsid w:val="00C06858"/>
    <w:rsid w:val="00C10962"/>
    <w:rsid w:val="00C13980"/>
    <w:rsid w:val="00C24903"/>
    <w:rsid w:val="00C27D95"/>
    <w:rsid w:val="00C607A3"/>
    <w:rsid w:val="00C6350F"/>
    <w:rsid w:val="00C65C91"/>
    <w:rsid w:val="00C801BE"/>
    <w:rsid w:val="00C814B8"/>
    <w:rsid w:val="00C847B5"/>
    <w:rsid w:val="00C868FE"/>
    <w:rsid w:val="00CA2F06"/>
    <w:rsid w:val="00CA327E"/>
    <w:rsid w:val="00CA3933"/>
    <w:rsid w:val="00CA3C9F"/>
    <w:rsid w:val="00CA7269"/>
    <w:rsid w:val="00CB1358"/>
    <w:rsid w:val="00CB6B21"/>
    <w:rsid w:val="00CC1D11"/>
    <w:rsid w:val="00CC25AC"/>
    <w:rsid w:val="00CD1C4A"/>
    <w:rsid w:val="00CD3930"/>
    <w:rsid w:val="00CD3FE7"/>
    <w:rsid w:val="00CD5245"/>
    <w:rsid w:val="00CE1D70"/>
    <w:rsid w:val="00CE25BC"/>
    <w:rsid w:val="00D02703"/>
    <w:rsid w:val="00D10C46"/>
    <w:rsid w:val="00D235D9"/>
    <w:rsid w:val="00D240C1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124D"/>
    <w:rsid w:val="00D7319E"/>
    <w:rsid w:val="00D7472E"/>
    <w:rsid w:val="00D74DCB"/>
    <w:rsid w:val="00D75C14"/>
    <w:rsid w:val="00D82DE8"/>
    <w:rsid w:val="00D92BD7"/>
    <w:rsid w:val="00D93C02"/>
    <w:rsid w:val="00D943AD"/>
    <w:rsid w:val="00D953EB"/>
    <w:rsid w:val="00DA15AE"/>
    <w:rsid w:val="00DA560C"/>
    <w:rsid w:val="00DB21B4"/>
    <w:rsid w:val="00DB5F68"/>
    <w:rsid w:val="00DC2CC5"/>
    <w:rsid w:val="00DC36C7"/>
    <w:rsid w:val="00DE1A2C"/>
    <w:rsid w:val="00DE3128"/>
    <w:rsid w:val="00DE7DAE"/>
    <w:rsid w:val="00DF0978"/>
    <w:rsid w:val="00DF0E9E"/>
    <w:rsid w:val="00DF2677"/>
    <w:rsid w:val="00DF6A47"/>
    <w:rsid w:val="00DF6EC1"/>
    <w:rsid w:val="00E03DAE"/>
    <w:rsid w:val="00E0608E"/>
    <w:rsid w:val="00E16838"/>
    <w:rsid w:val="00E243D0"/>
    <w:rsid w:val="00E2530F"/>
    <w:rsid w:val="00E279BA"/>
    <w:rsid w:val="00E30DB7"/>
    <w:rsid w:val="00E350E1"/>
    <w:rsid w:val="00E3564C"/>
    <w:rsid w:val="00E571B4"/>
    <w:rsid w:val="00E57ED7"/>
    <w:rsid w:val="00E72C64"/>
    <w:rsid w:val="00E76A2D"/>
    <w:rsid w:val="00E816CC"/>
    <w:rsid w:val="00E91E8A"/>
    <w:rsid w:val="00EA0E67"/>
    <w:rsid w:val="00EA3511"/>
    <w:rsid w:val="00EB078B"/>
    <w:rsid w:val="00EB26B5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3A90"/>
    <w:rsid w:val="00F25C85"/>
    <w:rsid w:val="00F42BE9"/>
    <w:rsid w:val="00F534D1"/>
    <w:rsid w:val="00F54F55"/>
    <w:rsid w:val="00F570F1"/>
    <w:rsid w:val="00F6047F"/>
    <w:rsid w:val="00F62ADA"/>
    <w:rsid w:val="00F64CE1"/>
    <w:rsid w:val="00F8430A"/>
    <w:rsid w:val="00F84B64"/>
    <w:rsid w:val="00FA5837"/>
    <w:rsid w:val="00FA7755"/>
    <w:rsid w:val="00FB4B5B"/>
    <w:rsid w:val="00FC0668"/>
    <w:rsid w:val="00FC06D9"/>
    <w:rsid w:val="00FC20E7"/>
    <w:rsid w:val="00FC3D7B"/>
    <w:rsid w:val="00FD1EE9"/>
    <w:rsid w:val="00FD2308"/>
    <w:rsid w:val="00FE0BA3"/>
    <w:rsid w:val="00FE44FF"/>
    <w:rsid w:val="00FE558D"/>
    <w:rsid w:val="00FF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F6C12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F6C12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2017-05-20T00:00:00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A9B83F-1F9A-447A-A6A8-EA84D9874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1544</TotalTime>
  <Pages>81</Pages>
  <Words>7905</Words>
  <Characters>45059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LAPTOP24H</cp:lastModifiedBy>
  <cp:revision>71</cp:revision>
  <dcterms:created xsi:type="dcterms:W3CDTF">2016-11-16T02:03:00Z</dcterms:created>
  <dcterms:modified xsi:type="dcterms:W3CDTF">2017-05-19T19:05:00Z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